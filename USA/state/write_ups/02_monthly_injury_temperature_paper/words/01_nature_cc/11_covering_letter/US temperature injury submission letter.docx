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484E2E" w14:textId="77777777" w:rsidR="00E859E3" w:rsidRPr="00AE5DD5" w:rsidRDefault="002B132E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Department of Epidemiology and Biostatistics</w:t>
      </w:r>
    </w:p>
    <w:p w14:paraId="0BEC2F74" w14:textId="77777777" w:rsidR="00E859E3" w:rsidRPr="00AE5DD5" w:rsidRDefault="00F83BE6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BF97CAE" wp14:editId="3D3102DE">
                <wp:simplePos x="0" y="0"/>
                <wp:positionH relativeFrom="column">
                  <wp:posOffset>-69850</wp:posOffset>
                </wp:positionH>
                <wp:positionV relativeFrom="paragraph">
                  <wp:posOffset>-85725</wp:posOffset>
                </wp:positionV>
                <wp:extent cx="2286000" cy="685800"/>
                <wp:effectExtent l="0" t="0" r="3175" b="0"/>
                <wp:wrapNone/>
                <wp:docPr id="2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463D9E" w14:textId="77777777" w:rsidR="002C080D" w:rsidRPr="00B31BCA" w:rsidRDefault="002C080D" w:rsidP="00E859E3">
                            <w:pPr>
                              <w:rPr>
                                <w:rFonts w:cs="Arial"/>
                                <w:b/>
                                <w:color w:val="003366"/>
                                <w:spacing w:val="-12"/>
                                <w:sz w:val="44"/>
                                <w:szCs w:val="40"/>
                              </w:rPr>
                            </w:pPr>
                            <w:r w:rsidRPr="00B31BCA">
                              <w:rPr>
                                <w:rFonts w:cs="Arial"/>
                                <w:b/>
                                <w:color w:val="003366"/>
                                <w:spacing w:val="-12"/>
                                <w:sz w:val="44"/>
                                <w:szCs w:val="40"/>
                              </w:rPr>
                              <w:t>Imperial College</w:t>
                            </w:r>
                          </w:p>
                          <w:p w14:paraId="29B694AA" w14:textId="77777777" w:rsidR="002C080D" w:rsidRPr="00B31BCA" w:rsidRDefault="002C080D" w:rsidP="00E859E3">
                            <w:pPr>
                              <w:rPr>
                                <w:rFonts w:cs="Arial"/>
                                <w:b/>
                                <w:color w:val="666699"/>
                                <w:spacing w:val="-20"/>
                                <w:sz w:val="40"/>
                                <w:szCs w:val="38"/>
                              </w:rPr>
                            </w:pPr>
                            <w:r w:rsidRPr="00B31BCA">
                              <w:rPr>
                                <w:rFonts w:cs="Arial"/>
                                <w:b/>
                                <w:color w:val="666699"/>
                                <w:spacing w:val="-20"/>
                                <w:sz w:val="40"/>
                                <w:szCs w:val="38"/>
                              </w:rPr>
                              <w:t>London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F97CAE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-5.5pt;margin-top:-6.75pt;width:180pt;height:5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" filled="f" stroked="f">
                <v:textbox>
                  <w:txbxContent>
                    <w:p w14:paraId="28463D9E" w14:textId="77777777" w:rsidR="002C080D" w:rsidRPr="00B31BCA" w:rsidRDefault="002C080D" w:rsidP="00E859E3">
                      <w:pPr>
                        <w:rPr>
                          <w:rFonts w:cs="Arial"/>
                          <w:b/>
                          <w:color w:val="003366"/>
                          <w:spacing w:val="-12"/>
                          <w:sz w:val="44"/>
                          <w:szCs w:val="40"/>
                        </w:rPr>
                      </w:pPr>
                      <w:r w:rsidRPr="00B31BCA">
                        <w:rPr>
                          <w:rFonts w:cs="Arial"/>
                          <w:b/>
                          <w:color w:val="003366"/>
                          <w:spacing w:val="-12"/>
                          <w:sz w:val="44"/>
                          <w:szCs w:val="40"/>
                        </w:rPr>
                        <w:t>Imperial College</w:t>
                      </w:r>
                    </w:p>
                    <w:p w14:paraId="29B694AA" w14:textId="77777777" w:rsidR="002C080D" w:rsidRPr="00B31BCA" w:rsidRDefault="002C080D" w:rsidP="00E859E3">
                      <w:pPr>
                        <w:rPr>
                          <w:rFonts w:cs="Arial"/>
                          <w:b/>
                          <w:color w:val="666699"/>
                          <w:spacing w:val="-20"/>
                          <w:sz w:val="40"/>
                          <w:szCs w:val="38"/>
                        </w:rPr>
                      </w:pPr>
                      <w:r w:rsidRPr="00B31BCA">
                        <w:rPr>
                          <w:rFonts w:cs="Arial"/>
                          <w:b/>
                          <w:color w:val="666699"/>
                          <w:spacing w:val="-20"/>
                          <w:sz w:val="40"/>
                          <w:szCs w:val="38"/>
                        </w:rPr>
                        <w:t>London</w:t>
                      </w:r>
                    </w:p>
                  </w:txbxContent>
                </v:textbox>
              </v:shape>
            </w:pict>
          </mc:Fallback>
        </mc:AlternateContent>
      </w:r>
      <w:r w:rsidR="00E859E3" w:rsidRPr="00AE5DD5">
        <w:rPr>
          <w:sz w:val="18"/>
          <w:szCs w:val="18"/>
        </w:rPr>
        <w:t>School of Public Health</w:t>
      </w:r>
    </w:p>
    <w:p w14:paraId="7EE52877" w14:textId="77777777" w:rsidR="00F77317" w:rsidRPr="00AE5DD5" w:rsidRDefault="00F77317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Faculty of Medicine</w:t>
      </w:r>
    </w:p>
    <w:p w14:paraId="384E4754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Imperial College London</w:t>
      </w:r>
    </w:p>
    <w:p w14:paraId="2E134326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</w:p>
    <w:p w14:paraId="3403D648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St Mary’s Campus</w:t>
      </w:r>
    </w:p>
    <w:p w14:paraId="12405AF5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Norfolk Place</w:t>
      </w:r>
    </w:p>
    <w:p w14:paraId="49EE1177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London W2 1PG, UK</w:t>
      </w:r>
    </w:p>
    <w:p w14:paraId="4D20DF5E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 xml:space="preserve">Tel: +44 (0)20 7594 0767 </w:t>
      </w:r>
    </w:p>
    <w:p w14:paraId="0125EA86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</w:p>
    <w:p w14:paraId="26A2D433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majid.ezzati@imperial.ac.uk</w:t>
      </w:r>
    </w:p>
    <w:p w14:paraId="4FB360E0" w14:textId="2834EED1" w:rsidR="008E3FE5" w:rsidRPr="00AE5DD5" w:rsidRDefault="00862F01" w:rsidP="008E3FE5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www.globalenvhealth.org</w:t>
      </w:r>
      <w:r w:rsidR="008E3FE5" w:rsidRPr="00AE5DD5">
        <w:rPr>
          <w:sz w:val="18"/>
          <w:szCs w:val="18"/>
        </w:rPr>
        <w:t xml:space="preserve"> </w:t>
      </w:r>
    </w:p>
    <w:p w14:paraId="2F984722" w14:textId="77777777" w:rsidR="00375722" w:rsidRPr="00AE5DD5" w:rsidRDefault="00375722" w:rsidP="00243287">
      <w:pPr>
        <w:pStyle w:val="Header"/>
        <w:tabs>
          <w:tab w:val="clear" w:pos="4320"/>
          <w:tab w:val="clear" w:pos="8640"/>
        </w:tabs>
        <w:ind w:left="4860"/>
        <w:jc w:val="left"/>
        <w:rPr>
          <w:szCs w:val="16"/>
        </w:rPr>
      </w:pPr>
    </w:p>
    <w:p w14:paraId="7FEDA5BC" w14:textId="6FAEEF9C" w:rsidR="00136910" w:rsidRPr="00AE5DD5" w:rsidRDefault="00136910" w:rsidP="001D4C0F">
      <w:pPr>
        <w:rPr>
          <w:szCs w:val="22"/>
        </w:rPr>
      </w:pPr>
      <w:r w:rsidRPr="00AE5DD5">
        <w:rPr>
          <w:szCs w:val="22"/>
        </w:rPr>
        <w:fldChar w:fldCharType="begin"/>
      </w:r>
      <w:r w:rsidRPr="00AE5DD5">
        <w:rPr>
          <w:szCs w:val="22"/>
        </w:rPr>
        <w:instrText xml:space="preserve"> DATE  \@ "dd MMMM yyyy"  \* MERGEFORMAT </w:instrText>
      </w:r>
      <w:r w:rsidRPr="00AE5DD5">
        <w:rPr>
          <w:szCs w:val="22"/>
        </w:rPr>
        <w:fldChar w:fldCharType="separate"/>
      </w:r>
      <w:r w:rsidR="00FB6C06">
        <w:rPr>
          <w:noProof/>
          <w:szCs w:val="22"/>
        </w:rPr>
        <w:t>19 April 2019</w:t>
      </w:r>
      <w:r w:rsidRPr="00AE5DD5">
        <w:rPr>
          <w:szCs w:val="22"/>
        </w:rPr>
        <w:fldChar w:fldCharType="end"/>
      </w:r>
    </w:p>
    <w:p w14:paraId="5AFC1AF3" w14:textId="77777777" w:rsidR="00E859E3" w:rsidRPr="00AE5DD5" w:rsidRDefault="00375722" w:rsidP="00E859E3">
      <w:pPr>
        <w:pStyle w:val="Date"/>
        <w:tabs>
          <w:tab w:val="left" w:pos="4860"/>
        </w:tabs>
        <w:spacing w:after="0"/>
        <w:ind w:right="22"/>
        <w:jc w:val="left"/>
        <w:rPr>
          <w:szCs w:val="22"/>
        </w:rPr>
      </w:pPr>
      <w:r w:rsidRPr="00AE5DD5">
        <w:rPr>
          <w:szCs w:val="22"/>
        </w:rPr>
        <w:tab/>
      </w:r>
      <w:r w:rsidR="00E859E3" w:rsidRPr="00AE5DD5">
        <w:rPr>
          <w:b/>
          <w:szCs w:val="22"/>
        </w:rPr>
        <w:t>Majid Ezzati</w:t>
      </w:r>
      <w:r w:rsidR="00E859E3" w:rsidRPr="00AE5DD5">
        <w:rPr>
          <w:szCs w:val="22"/>
        </w:rPr>
        <w:t xml:space="preserve"> </w:t>
      </w:r>
      <w:r w:rsidR="00A32D8E" w:rsidRPr="00AE5DD5">
        <w:rPr>
          <w:sz w:val="18"/>
          <w:szCs w:val="18"/>
        </w:rPr>
        <w:t>FMedSci</w:t>
      </w:r>
    </w:p>
    <w:p w14:paraId="21CA4902" w14:textId="77777777" w:rsidR="00384766" w:rsidRPr="00AE5DD5" w:rsidRDefault="00E859E3" w:rsidP="00384766">
      <w:pPr>
        <w:pStyle w:val="Date"/>
        <w:tabs>
          <w:tab w:val="left" w:pos="4860"/>
        </w:tabs>
        <w:spacing w:after="0"/>
        <w:ind w:left="4860"/>
        <w:rPr>
          <w:rStyle w:val="HeaderChar"/>
          <w:sz w:val="18"/>
          <w:szCs w:val="18"/>
        </w:rPr>
      </w:pPr>
      <w:r w:rsidRPr="00AE5DD5">
        <w:rPr>
          <w:szCs w:val="22"/>
        </w:rPr>
        <w:tab/>
      </w:r>
      <w:r w:rsidR="00384766" w:rsidRPr="00AE5DD5">
        <w:rPr>
          <w:rStyle w:val="HeaderChar"/>
          <w:sz w:val="18"/>
          <w:szCs w:val="18"/>
        </w:rPr>
        <w:t>Professor of Global Environmental Health</w:t>
      </w:r>
    </w:p>
    <w:p w14:paraId="685F8952" w14:textId="77777777" w:rsidR="00384766" w:rsidRPr="00AE5DD5" w:rsidRDefault="00384766" w:rsidP="00384766">
      <w:pPr>
        <w:pStyle w:val="Date"/>
        <w:tabs>
          <w:tab w:val="left" w:pos="4860"/>
        </w:tabs>
        <w:spacing w:after="0"/>
        <w:ind w:left="4860"/>
        <w:rPr>
          <w:rStyle w:val="HeaderChar"/>
          <w:sz w:val="18"/>
          <w:szCs w:val="18"/>
        </w:rPr>
      </w:pPr>
      <w:r w:rsidRPr="00AE5DD5">
        <w:rPr>
          <w:sz w:val="18"/>
          <w:szCs w:val="18"/>
        </w:rPr>
        <w:t>Director, Wellcome Trust-Imperial Centre for Global Health Research</w:t>
      </w:r>
      <w:r w:rsidRPr="00AE5DD5">
        <w:rPr>
          <w:rStyle w:val="HeaderChar"/>
          <w:sz w:val="18"/>
          <w:szCs w:val="18"/>
        </w:rPr>
        <w:t xml:space="preserve"> </w:t>
      </w:r>
    </w:p>
    <w:p w14:paraId="44B805F6" w14:textId="6EECD626" w:rsidR="00FE4CE4" w:rsidRPr="00AE5DD5" w:rsidRDefault="00384766" w:rsidP="00384766">
      <w:pPr>
        <w:pStyle w:val="Date"/>
        <w:tabs>
          <w:tab w:val="left" w:pos="4860"/>
        </w:tabs>
        <w:spacing w:after="0"/>
        <w:ind w:left="4859"/>
        <w:jc w:val="left"/>
        <w:rPr>
          <w:sz w:val="18"/>
          <w:szCs w:val="18"/>
        </w:rPr>
      </w:pPr>
      <w:r w:rsidRPr="00AE5DD5">
        <w:rPr>
          <w:sz w:val="18"/>
          <w:szCs w:val="18"/>
        </w:rPr>
        <w:t xml:space="preserve">Director, WHO Collaborating Centre on NCD Surveillance and Epidemiology </w:t>
      </w:r>
    </w:p>
    <w:p w14:paraId="62C99218" w14:textId="77777777" w:rsidR="00EB3905" w:rsidRPr="00AE5DD5" w:rsidRDefault="00EB3905" w:rsidP="00492439"/>
    <w:p w14:paraId="45CDBA79" w14:textId="38B01FE8" w:rsidR="00A35F84" w:rsidRDefault="00BC0308" w:rsidP="00F07EBC">
      <w:r>
        <w:t xml:space="preserve">Dr. </w:t>
      </w:r>
      <w:r w:rsidR="00513C23" w:rsidRPr="00513C23">
        <w:t>Bronwyn Wake</w:t>
      </w:r>
    </w:p>
    <w:p w14:paraId="22BA2EC7" w14:textId="28778248" w:rsidR="00402B97" w:rsidRPr="00402B97" w:rsidRDefault="00A35F84" w:rsidP="00F07EBC">
      <w:pPr>
        <w:rPr>
          <w:i/>
        </w:rPr>
      </w:pPr>
      <w:r w:rsidRPr="00A35F84">
        <w:t>Chief</w:t>
      </w:r>
      <w:r w:rsidR="00513C23">
        <w:t xml:space="preserve"> </w:t>
      </w:r>
      <w:r w:rsidR="00513C23" w:rsidRPr="00A35F84">
        <w:t>Editor</w:t>
      </w:r>
      <w:r w:rsidR="00D63A9B">
        <w:t xml:space="preserve">, </w:t>
      </w:r>
      <w:r w:rsidR="00513C23">
        <w:rPr>
          <w:i/>
        </w:rPr>
        <w:t>Nature Climate Change</w:t>
      </w:r>
    </w:p>
    <w:p w14:paraId="355176B7" w14:textId="77777777" w:rsidR="00BC0308" w:rsidRDefault="00BC0308" w:rsidP="00F07EBC"/>
    <w:p w14:paraId="4B84E51B" w14:textId="42E7EA70" w:rsidR="00F07EBC" w:rsidRDefault="00F07EBC" w:rsidP="00F07EBC">
      <w:r>
        <w:t xml:space="preserve">Dear </w:t>
      </w:r>
      <w:r w:rsidR="00D63A9B">
        <w:t xml:space="preserve">Dr. </w:t>
      </w:r>
      <w:r w:rsidR="00C769A1" w:rsidRPr="00513C23">
        <w:t>Wake</w:t>
      </w:r>
      <w:r>
        <w:t>:</w:t>
      </w:r>
    </w:p>
    <w:p w14:paraId="44560F3B" w14:textId="77777777" w:rsidR="00F07EBC" w:rsidRDefault="00F07EBC" w:rsidP="00F07EBC"/>
    <w:p w14:paraId="486464AE" w14:textId="52A2C68E" w:rsidR="00664E17" w:rsidRDefault="00EF1EDD" w:rsidP="00547C2D">
      <w:r>
        <w:t>On behalf of my co-authors, I would like to submit our paper titled “</w:t>
      </w:r>
      <w:r w:rsidR="003727C0" w:rsidRPr="004F061B">
        <w:t>Anomalous temperature</w:t>
      </w:r>
      <w:r w:rsidR="004F061B" w:rsidRPr="004F061B">
        <w:t xml:space="preserve"> and injury mortality </w:t>
      </w:r>
      <w:r w:rsidR="004F061B">
        <w:t xml:space="preserve">in the USA: age-, sex- and </w:t>
      </w:r>
      <w:r w:rsidR="004F061B" w:rsidRPr="004F061B">
        <w:t>injury-specific impacts</w:t>
      </w:r>
      <w:r w:rsidRPr="004F061B">
        <w:t>”</w:t>
      </w:r>
      <w:r w:rsidR="00402B97" w:rsidRPr="00F83418">
        <w:t xml:space="preserve"> for consideration </w:t>
      </w:r>
      <w:r w:rsidR="00D63A9B">
        <w:t>in</w:t>
      </w:r>
      <w:r w:rsidR="00402B97" w:rsidRPr="00F83418">
        <w:t xml:space="preserve"> </w:t>
      </w:r>
      <w:r w:rsidR="004F061B">
        <w:rPr>
          <w:i/>
        </w:rPr>
        <w:t>Nature Climate Change</w:t>
      </w:r>
      <w:r w:rsidRPr="00F83418">
        <w:t>.</w:t>
      </w:r>
      <w:r w:rsidR="0099357E">
        <w:t xml:space="preserve"> </w:t>
      </w:r>
    </w:p>
    <w:p w14:paraId="5FC055B0" w14:textId="45CD0DCA" w:rsidR="00114AB2" w:rsidRDefault="00114AB2" w:rsidP="00547C2D"/>
    <w:p w14:paraId="21D4F81C" w14:textId="10A4019A" w:rsidR="00853DCE" w:rsidRDefault="00853DCE" w:rsidP="00853DCE">
      <w:r>
        <w:t xml:space="preserve">The paper makes novel and important contributions to our </w:t>
      </w:r>
      <w:r w:rsidR="009A768F">
        <w:t>understanding</w:t>
      </w:r>
      <w:r>
        <w:t xml:space="preserve"> of how </w:t>
      </w:r>
      <w:r w:rsidR="00C769A1">
        <w:t>anomalous temperatures, which are expected to</w:t>
      </w:r>
      <w:r w:rsidR="00C769A1" w:rsidRPr="00C769A1">
        <w:t xml:space="preserve"> be more frequent as the global climate changes</w:t>
      </w:r>
      <w:r w:rsidR="00C769A1">
        <w:t>, affect deaths from different injuries</w:t>
      </w:r>
      <w:r>
        <w:t xml:space="preserve">, and to </w:t>
      </w:r>
      <w:r w:rsidR="00C769A1">
        <w:t>the methodologies for studying such</w:t>
      </w:r>
      <w:r>
        <w:t xml:space="preserve"> impacts. </w:t>
      </w:r>
    </w:p>
    <w:p w14:paraId="1F4C15F6" w14:textId="00E34173" w:rsidR="00EA691A" w:rsidRDefault="00853DCE" w:rsidP="00853DCE">
      <w:r>
        <w:br/>
      </w:r>
      <w:r w:rsidR="008B3E38">
        <w:t xml:space="preserve">Injuries have been a particularly under-investigated outcome in </w:t>
      </w:r>
      <w:r w:rsidR="00EA691A">
        <w:t xml:space="preserve">terms of the potential health effects of climate change, especially in terms of detailed impacts from different injuries, and at different ages. </w:t>
      </w:r>
      <w:r>
        <w:t xml:space="preserve">We use geo-coded data </w:t>
      </w:r>
      <w:r w:rsidR="003727C0">
        <w:t>on all injury deaths in the USA since 1985</w:t>
      </w:r>
      <w:r w:rsidR="009A768F">
        <w:t xml:space="preserve"> matched to data on temperature</w:t>
      </w:r>
      <w:r w:rsidR="003727C0">
        <w:t xml:space="preserve">, </w:t>
      </w:r>
      <w:r>
        <w:t xml:space="preserve">and </w:t>
      </w:r>
      <w:r w:rsidR="009A768F">
        <w:t>develop a novel spatio-temporal method</w:t>
      </w:r>
      <w:r>
        <w:t xml:space="preserve"> to analyse </w:t>
      </w:r>
      <w:r w:rsidR="00EA691A">
        <w:t xml:space="preserve">how anomalous temperatures affect </w:t>
      </w:r>
      <w:r w:rsidR="003727C0">
        <w:t xml:space="preserve">deaths from five different </w:t>
      </w:r>
      <w:r w:rsidR="00FB6C06">
        <w:t>types</w:t>
      </w:r>
      <w:r w:rsidR="003727C0">
        <w:t xml:space="preserve"> of intentional and unintentional injuries, by age group and sex.</w:t>
      </w:r>
    </w:p>
    <w:p w14:paraId="41DA30FC" w14:textId="77777777" w:rsidR="00EA691A" w:rsidRDefault="00EA691A" w:rsidP="00853DCE"/>
    <w:p w14:paraId="38C03D8B" w14:textId="55662F44" w:rsidR="00853DCE" w:rsidRDefault="009A768F" w:rsidP="00853DCE">
      <w:r>
        <w:t xml:space="preserve">The findings show how rising temperatures </w:t>
      </w:r>
      <w:r w:rsidR="00FB6C06">
        <w:t>may</w:t>
      </w:r>
      <w:r>
        <w:t xml:space="preserve"> affect an important cause of death in young adults, and can help select</w:t>
      </w:r>
      <w:r w:rsidR="00853DCE">
        <w:t xml:space="preserve"> environmental and health system interventions </w:t>
      </w:r>
      <w:r>
        <w:t>to</w:t>
      </w:r>
      <w:r w:rsidR="00853DCE">
        <w:t xml:space="preserve"> reduce </w:t>
      </w:r>
      <w:r w:rsidR="00FB6C06">
        <w:t>such</w:t>
      </w:r>
      <w:r w:rsidR="003727C0">
        <w:t xml:space="preserve"> impacts</w:t>
      </w:r>
      <w:bookmarkStart w:id="0" w:name="_GoBack"/>
      <w:bookmarkEnd w:id="0"/>
      <w:r w:rsidR="00853DCE">
        <w:t xml:space="preserve">. Our </w:t>
      </w:r>
      <w:r w:rsidR="003727C0">
        <w:t>methodology for</w:t>
      </w:r>
      <w:r w:rsidR="00853DCE">
        <w:t xml:space="preserve"> studying </w:t>
      </w:r>
      <w:r w:rsidR="003727C0">
        <w:t>theses impacts, which more closely simulates the situation expected under a changing climate, can also be applied to other outcomes</w:t>
      </w:r>
      <w:r w:rsidR="00853DCE">
        <w:t xml:space="preserve">. Therefore, the paper will be of interest to scientists and policy makers in a range of disciplines with interest in both human consequences of global environmental change.  </w:t>
      </w:r>
    </w:p>
    <w:p w14:paraId="7E210320" w14:textId="546467D1" w:rsidR="00853DCE" w:rsidRDefault="00853DCE" w:rsidP="00547C2D"/>
    <w:p w14:paraId="730E77EB" w14:textId="7612DE89" w:rsidR="001E5439" w:rsidRDefault="00BC6230" w:rsidP="001E5439">
      <w:r w:rsidRPr="00C63E4E">
        <w:t xml:space="preserve">I confirm that this paper has not been published nor is under consideration elsewhere. </w:t>
      </w:r>
      <w:r w:rsidR="001E5439" w:rsidRPr="00C63E4E">
        <w:t>The main paper</w:t>
      </w:r>
      <w:r w:rsidR="00382887">
        <w:t>, excluding the opening paragraph,</w:t>
      </w:r>
      <w:r w:rsidR="001E5439" w:rsidRPr="00C63E4E">
        <w:t xml:space="preserve"> is </w:t>
      </w:r>
      <w:r w:rsidR="004C1D9A" w:rsidRPr="000B6A7C">
        <w:t>~</w:t>
      </w:r>
      <w:r w:rsidR="000B6A7C" w:rsidRPr="000B6A7C">
        <w:t>1,700</w:t>
      </w:r>
      <w:r w:rsidR="001E5439" w:rsidRPr="000B6A7C">
        <w:t xml:space="preserve"> words,</w:t>
      </w:r>
      <w:r w:rsidR="006D705E" w:rsidRPr="000B6A7C">
        <w:t xml:space="preserve"> and has </w:t>
      </w:r>
      <w:r w:rsidR="00382887">
        <w:t>five</w:t>
      </w:r>
      <w:r w:rsidR="006D705E" w:rsidRPr="000B6A7C">
        <w:t xml:space="preserve"> figures</w:t>
      </w:r>
      <w:r w:rsidR="00344200">
        <w:t xml:space="preserve">, with additional details presented in </w:t>
      </w:r>
      <w:r w:rsidR="00344200" w:rsidRPr="000B6A7C">
        <w:t>Supplementar</w:t>
      </w:r>
      <w:r w:rsidR="00344200" w:rsidRPr="006D705E">
        <w:t xml:space="preserve">y </w:t>
      </w:r>
      <w:r w:rsidR="00344200">
        <w:t>Figures and Tables</w:t>
      </w:r>
      <w:r w:rsidR="006D705E" w:rsidRPr="000B6A7C">
        <w:t>.</w:t>
      </w:r>
      <w:r w:rsidR="001E5439" w:rsidRPr="000B6A7C">
        <w:t xml:space="preserve"> </w:t>
      </w:r>
      <w:r w:rsidR="00FC3016">
        <w:t>The Methods section is about 1,300 words</w:t>
      </w:r>
      <w:r w:rsidR="001E5439" w:rsidRPr="00C63E4E">
        <w:t>.</w:t>
      </w:r>
      <w:r w:rsidR="004C25CF" w:rsidRPr="00C63E4E">
        <w:t xml:space="preserve"> We would of course be happy to take guidance from the Editors to adjust the manuscript length and organisation as needed.</w:t>
      </w:r>
    </w:p>
    <w:p w14:paraId="0D1B64CA" w14:textId="77777777" w:rsidR="001E5439" w:rsidRDefault="001E5439" w:rsidP="001E5439"/>
    <w:p w14:paraId="6EF65AF1" w14:textId="77777777" w:rsidR="001E5439" w:rsidRDefault="001E5439" w:rsidP="001E5439">
      <w:r>
        <w:t>The following independent people are qualified to review this paper:</w:t>
      </w:r>
    </w:p>
    <w:p w14:paraId="5E60CBA5" w14:textId="77777777" w:rsidR="000A552A" w:rsidRDefault="000A552A" w:rsidP="000A552A">
      <w:pPr>
        <w:rPr>
          <w:highlight w:val="yellow"/>
        </w:rPr>
      </w:pPr>
    </w:p>
    <w:p w14:paraId="417412D7" w14:textId="77777777" w:rsidR="00CC47A9" w:rsidRPr="002165A7" w:rsidRDefault="00CC47A9" w:rsidP="00CC47A9">
      <w:r w:rsidRPr="002165A7">
        <w:t>1) Professor Patrick Kinney (environmental health; climate change health effects)</w:t>
      </w:r>
    </w:p>
    <w:p w14:paraId="1D03A3D0" w14:textId="0922E3EC" w:rsidR="00CC47A9" w:rsidRPr="002165A7" w:rsidRDefault="00344200" w:rsidP="00CC47A9">
      <w:r>
        <w:t>Boston University</w:t>
      </w:r>
    </w:p>
    <w:p w14:paraId="2FB03702" w14:textId="62F53CF7" w:rsidR="00CC47A9" w:rsidRPr="002165A7" w:rsidRDefault="00CC47A9" w:rsidP="00CC47A9">
      <w:r w:rsidRPr="002165A7">
        <w:lastRenderedPageBreak/>
        <w:t xml:space="preserve">E-mail: </w:t>
      </w:r>
      <w:r w:rsidR="00344200" w:rsidRPr="00344200">
        <w:t>pkinney@bu.edu</w:t>
      </w:r>
    </w:p>
    <w:p w14:paraId="163B1667" w14:textId="77777777" w:rsidR="00CC47A9" w:rsidRPr="002165A7" w:rsidRDefault="00CC47A9" w:rsidP="00CC47A9"/>
    <w:p w14:paraId="661A8C28" w14:textId="3EC584A9" w:rsidR="002055AF" w:rsidRDefault="002055AF" w:rsidP="002055AF">
      <w:r>
        <w:t>2) Professor C Arden Pope (environmental health; statistical methods)</w:t>
      </w:r>
    </w:p>
    <w:p w14:paraId="237FCE73" w14:textId="77777777" w:rsidR="002055AF" w:rsidRDefault="002055AF" w:rsidP="002055AF">
      <w:r>
        <w:t>Brigham Young University</w:t>
      </w:r>
    </w:p>
    <w:p w14:paraId="791FC52D" w14:textId="77777777" w:rsidR="002055AF" w:rsidRDefault="002055AF" w:rsidP="002055AF">
      <w:r>
        <w:t>E-mail: cap3@byu.edu</w:t>
      </w:r>
    </w:p>
    <w:p w14:paraId="52DC406A" w14:textId="77777777" w:rsidR="002055AF" w:rsidRDefault="002055AF" w:rsidP="002055AF"/>
    <w:p w14:paraId="6470773F" w14:textId="753B601D" w:rsidR="002055AF" w:rsidRDefault="002055AF" w:rsidP="00E7244F">
      <w:r>
        <w:t>3) Professor Kavi Bhalla (injury epidemiology; injury prevention and policies)</w:t>
      </w:r>
    </w:p>
    <w:p w14:paraId="3E2AC6DE" w14:textId="0729140C" w:rsidR="002055AF" w:rsidRDefault="002055AF" w:rsidP="00E7244F">
      <w:r>
        <w:t>University of Chicago</w:t>
      </w:r>
    </w:p>
    <w:p w14:paraId="3D96C8B7" w14:textId="5A6FDA0B" w:rsidR="002055AF" w:rsidRDefault="002055AF" w:rsidP="00E7244F">
      <w:r>
        <w:t xml:space="preserve">E-mail: </w:t>
      </w:r>
      <w:r w:rsidRPr="002055AF">
        <w:t>kavibhalla@uchicago.edu</w:t>
      </w:r>
    </w:p>
    <w:p w14:paraId="7CAA76A3" w14:textId="77777777" w:rsidR="002055AF" w:rsidRDefault="002055AF" w:rsidP="00E7244F"/>
    <w:p w14:paraId="675B1EBC" w14:textId="36FDB1B2" w:rsidR="00E7244F" w:rsidRDefault="00E7244F" w:rsidP="00E7244F">
      <w:r>
        <w:t>4) Professor Julian Marshall (environmental health; climate change health effects)</w:t>
      </w:r>
    </w:p>
    <w:p w14:paraId="2DB7034A" w14:textId="77777777" w:rsidR="00E7244F" w:rsidRDefault="00E7244F" w:rsidP="00E7244F">
      <w:r>
        <w:t>University of Washington</w:t>
      </w:r>
    </w:p>
    <w:p w14:paraId="6106046C" w14:textId="77777777" w:rsidR="00E7244F" w:rsidRDefault="00E7244F" w:rsidP="00E7244F">
      <w:r>
        <w:t xml:space="preserve">E-mail: </w:t>
      </w:r>
      <w:r w:rsidRPr="00E94F8D">
        <w:t>jdmarsh@uw.edu</w:t>
      </w:r>
    </w:p>
    <w:p w14:paraId="75D78440" w14:textId="1688DE7C" w:rsidR="00FC3016" w:rsidRDefault="00FC3016" w:rsidP="00E75A05">
      <w:pPr>
        <w:tabs>
          <w:tab w:val="left" w:pos="6120"/>
        </w:tabs>
      </w:pPr>
    </w:p>
    <w:p w14:paraId="4DDF0ADB" w14:textId="0F8F178E" w:rsidR="00CC47A9" w:rsidRPr="002165A7" w:rsidRDefault="00CC47A9" w:rsidP="00CC47A9">
      <w:r>
        <w:t>5</w:t>
      </w:r>
      <w:r w:rsidRPr="002165A7">
        <w:t>) Professor Deborah Balk (spatial demography and population health; human/social dimensions of climate change)</w:t>
      </w:r>
    </w:p>
    <w:p w14:paraId="00B04C6E" w14:textId="20AE2E5D" w:rsidR="00CC47A9" w:rsidRPr="002165A7" w:rsidRDefault="00CC47A9" w:rsidP="00CC47A9">
      <w:r w:rsidRPr="002165A7">
        <w:t>C</w:t>
      </w:r>
      <w:r w:rsidR="00344200">
        <w:t xml:space="preserve">ity </w:t>
      </w:r>
      <w:r w:rsidRPr="002165A7">
        <w:t>U</w:t>
      </w:r>
      <w:r w:rsidR="00344200">
        <w:t xml:space="preserve">niversity of </w:t>
      </w:r>
      <w:r w:rsidRPr="002165A7">
        <w:t>N</w:t>
      </w:r>
      <w:r w:rsidR="00344200">
        <w:t xml:space="preserve">ew </w:t>
      </w:r>
      <w:r w:rsidRPr="002165A7">
        <w:t>Y</w:t>
      </w:r>
      <w:r w:rsidR="00344200">
        <w:t>ork</w:t>
      </w:r>
    </w:p>
    <w:p w14:paraId="0670B569" w14:textId="77777777" w:rsidR="00CC47A9" w:rsidRPr="002165A7" w:rsidRDefault="00CC47A9" w:rsidP="00CC47A9">
      <w:r w:rsidRPr="002165A7">
        <w:t>E-mail: Deborah.Balk@baruch.cuny.edu</w:t>
      </w:r>
    </w:p>
    <w:p w14:paraId="2CEC3F62" w14:textId="77777777" w:rsidR="00CC47A9" w:rsidRPr="002165A7" w:rsidRDefault="00CC47A9" w:rsidP="00CC47A9"/>
    <w:p w14:paraId="3C7B8F6E" w14:textId="77777777" w:rsidR="00CC47A9" w:rsidRPr="002165A7" w:rsidRDefault="00CC47A9" w:rsidP="00CC47A9">
      <w:r w:rsidRPr="002165A7">
        <w:t>6) Professor Peter Diggle (spatial statistics; environmental health)</w:t>
      </w:r>
    </w:p>
    <w:p w14:paraId="6B3A4833" w14:textId="77777777" w:rsidR="00CC47A9" w:rsidRPr="002165A7" w:rsidRDefault="00CC47A9" w:rsidP="00CC47A9">
      <w:r w:rsidRPr="002165A7">
        <w:t>University of Lancaster</w:t>
      </w:r>
    </w:p>
    <w:p w14:paraId="35F0B32E" w14:textId="77777777" w:rsidR="00CC47A9" w:rsidRPr="002165A7" w:rsidRDefault="00CC47A9" w:rsidP="00CC47A9">
      <w:r w:rsidRPr="002165A7">
        <w:t>E-mail: p.diggle@lancaster.ac.uk</w:t>
      </w:r>
    </w:p>
    <w:p w14:paraId="071DA75A" w14:textId="7275DD72" w:rsidR="00CC47A9" w:rsidRDefault="00CC47A9" w:rsidP="00E75A05">
      <w:pPr>
        <w:tabs>
          <w:tab w:val="left" w:pos="6120"/>
        </w:tabs>
      </w:pPr>
    </w:p>
    <w:p w14:paraId="760A67C0" w14:textId="77777777" w:rsidR="008801A7" w:rsidRDefault="008801A7" w:rsidP="008801A7">
      <w:r>
        <w:t>We look forward to your response and would be happy to answer any questions that you may have on this paper.</w:t>
      </w:r>
    </w:p>
    <w:p w14:paraId="2996F8E4" w14:textId="77777777" w:rsidR="008801A7" w:rsidRDefault="008801A7" w:rsidP="00384766"/>
    <w:p w14:paraId="584CE495" w14:textId="4D1E9716" w:rsidR="00384766" w:rsidRPr="00AE5DD5" w:rsidRDefault="00384766" w:rsidP="00384766">
      <w:r w:rsidRPr="00AE5DD5">
        <w:t xml:space="preserve">Sincerely, </w:t>
      </w:r>
    </w:p>
    <w:p w14:paraId="18E9FBC0" w14:textId="2D76B1E2" w:rsidR="00384766" w:rsidRPr="00AE5DD5" w:rsidRDefault="00A42AB9" w:rsidP="00384766">
      <w:r w:rsidRPr="00AE5DD5">
        <w:rPr>
          <w:noProof/>
          <w:lang w:eastAsia="en-GB"/>
        </w:rPr>
        <w:drawing>
          <wp:inline distT="0" distB="0" distL="0" distR="0" wp14:anchorId="3D92F0B6" wp14:editId="49294624">
            <wp:extent cx="781050" cy="628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4DE8A" w14:textId="6AB29CE7" w:rsidR="00384766" w:rsidRDefault="00384766" w:rsidP="00384766">
      <w:r w:rsidRPr="00AE5DD5">
        <w:t xml:space="preserve">Majid </w:t>
      </w:r>
      <w:r w:rsidR="00E0771D">
        <w:t>Ezzati</w:t>
      </w:r>
    </w:p>
    <w:p w14:paraId="1CDA365E" w14:textId="77777777" w:rsidR="00384766" w:rsidRDefault="00384766" w:rsidP="00384766"/>
    <w:p w14:paraId="7A646CB7" w14:textId="77777777" w:rsidR="00384766" w:rsidRDefault="00384766" w:rsidP="00384766"/>
    <w:sectPr w:rsidR="00384766" w:rsidSect="00FE4CE4">
      <w:headerReference w:type="default" r:id="rId8"/>
      <w:footerReference w:type="default" r:id="rId9"/>
      <w:footerReference w:type="first" r:id="rId10"/>
      <w:pgSz w:w="11907" w:h="16840" w:code="9"/>
      <w:pgMar w:top="1571" w:right="1440" w:bottom="1440" w:left="1418" w:header="720" w:footer="1021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B2768A" w14:textId="77777777" w:rsidR="009C4931" w:rsidRDefault="009C4931">
      <w:r>
        <w:separator/>
      </w:r>
    </w:p>
  </w:endnote>
  <w:endnote w:type="continuationSeparator" w:id="0">
    <w:p w14:paraId="4E67ECFE" w14:textId="77777777" w:rsidR="009C4931" w:rsidRDefault="009C4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32A04A" w14:textId="175FEB94" w:rsidR="002C080D" w:rsidRDefault="002C080D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B6C06">
      <w:rPr>
        <w:noProof/>
      </w:rPr>
      <w:t>2</w:t>
    </w:r>
    <w:r>
      <w:fldChar w:fldCharType="end"/>
    </w:r>
  </w:p>
  <w:p w14:paraId="573C31C4" w14:textId="77777777" w:rsidR="002C080D" w:rsidRDefault="002C08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A9ACE9" w14:textId="5765B8FA" w:rsidR="002C080D" w:rsidRDefault="002C080D" w:rsidP="00C9541F">
    <w:pPr>
      <w:pStyle w:val="Footer"/>
    </w:pPr>
    <w:r>
      <w:tab/>
    </w:r>
    <w:r w:rsidR="009A2DAA" w:rsidRPr="009A2DAA">
      <w:rPr>
        <w:noProof/>
        <w:lang w:val="en-GB" w:eastAsia="en-GB"/>
      </w:rPr>
      <w:drawing>
        <wp:anchor distT="0" distB="0" distL="114300" distR="114300" simplePos="0" relativeHeight="251658240" behindDoc="0" locked="0" layoutInCell="1" allowOverlap="1" wp14:anchorId="7CBCEC2A" wp14:editId="747629DB">
          <wp:simplePos x="3409950" y="8782050"/>
          <wp:positionH relativeFrom="margin">
            <wp:align>right</wp:align>
          </wp:positionH>
          <wp:positionV relativeFrom="paragraph">
            <wp:posOffset>0</wp:posOffset>
          </wp:positionV>
          <wp:extent cx="1825200" cy="669600"/>
          <wp:effectExtent l="0" t="0" r="3810" b="0"/>
          <wp:wrapTopAndBottom/>
          <wp:docPr id="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5200" cy="66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A5B40A3" w14:textId="77777777" w:rsidR="002C080D" w:rsidRDefault="002C08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9E0E46" w14:textId="77777777" w:rsidR="009C4931" w:rsidRDefault="009C4931">
      <w:r>
        <w:separator/>
      </w:r>
    </w:p>
  </w:footnote>
  <w:footnote w:type="continuationSeparator" w:id="0">
    <w:p w14:paraId="27104B92" w14:textId="77777777" w:rsidR="009C4931" w:rsidRDefault="009C49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E63C5E" w14:textId="77777777" w:rsidR="002C080D" w:rsidRDefault="002C080D" w:rsidP="00E40B0C">
    <w:pPr>
      <w:pStyle w:val="Header"/>
      <w:tabs>
        <w:tab w:val="left" w:pos="225"/>
      </w:tabs>
    </w:pPr>
    <w:r>
      <w:tab/>
    </w:r>
    <w:r>
      <w:tab/>
    </w:r>
    <w:r>
      <w:tab/>
      <w:t>.</w:t>
    </w:r>
    <w: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2B02353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6E260CA"/>
    <w:multiLevelType w:val="hybridMultilevel"/>
    <w:tmpl w:val="CB90E36E"/>
    <w:lvl w:ilvl="0" w:tplc="F41A3A58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cs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rawingGridHorizontalSpacing w:val="11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6B9"/>
    <w:rsid w:val="00002C15"/>
    <w:rsid w:val="00003D06"/>
    <w:rsid w:val="00005519"/>
    <w:rsid w:val="00007BDA"/>
    <w:rsid w:val="00014559"/>
    <w:rsid w:val="00014645"/>
    <w:rsid w:val="00015744"/>
    <w:rsid w:val="00020AA8"/>
    <w:rsid w:val="000245A2"/>
    <w:rsid w:val="00026E5B"/>
    <w:rsid w:val="00030910"/>
    <w:rsid w:val="000338EC"/>
    <w:rsid w:val="00033917"/>
    <w:rsid w:val="00033E97"/>
    <w:rsid w:val="00034FB3"/>
    <w:rsid w:val="000353C5"/>
    <w:rsid w:val="00036E03"/>
    <w:rsid w:val="00040625"/>
    <w:rsid w:val="0004450D"/>
    <w:rsid w:val="00045021"/>
    <w:rsid w:val="00045A29"/>
    <w:rsid w:val="00054BAE"/>
    <w:rsid w:val="0005693B"/>
    <w:rsid w:val="00060C66"/>
    <w:rsid w:val="00061159"/>
    <w:rsid w:val="00061C45"/>
    <w:rsid w:val="00066BE5"/>
    <w:rsid w:val="00070D92"/>
    <w:rsid w:val="00075B22"/>
    <w:rsid w:val="0007746B"/>
    <w:rsid w:val="00080909"/>
    <w:rsid w:val="00081F72"/>
    <w:rsid w:val="00082BB1"/>
    <w:rsid w:val="000906FB"/>
    <w:rsid w:val="000A552A"/>
    <w:rsid w:val="000A5689"/>
    <w:rsid w:val="000A793A"/>
    <w:rsid w:val="000B0F12"/>
    <w:rsid w:val="000B6A7C"/>
    <w:rsid w:val="000B6F44"/>
    <w:rsid w:val="000C031E"/>
    <w:rsid w:val="000C0AFB"/>
    <w:rsid w:val="000C0CE9"/>
    <w:rsid w:val="000D5DDC"/>
    <w:rsid w:val="000D73EC"/>
    <w:rsid w:val="000E3A58"/>
    <w:rsid w:val="000F1DEB"/>
    <w:rsid w:val="000F7A5A"/>
    <w:rsid w:val="001012C0"/>
    <w:rsid w:val="00103832"/>
    <w:rsid w:val="0010434B"/>
    <w:rsid w:val="001052D1"/>
    <w:rsid w:val="001054D1"/>
    <w:rsid w:val="00105A17"/>
    <w:rsid w:val="00105B8F"/>
    <w:rsid w:val="001148C8"/>
    <w:rsid w:val="00114AB2"/>
    <w:rsid w:val="00120062"/>
    <w:rsid w:val="00121283"/>
    <w:rsid w:val="0012210D"/>
    <w:rsid w:val="00122F94"/>
    <w:rsid w:val="00123533"/>
    <w:rsid w:val="00123C21"/>
    <w:rsid w:val="0012717D"/>
    <w:rsid w:val="00131B34"/>
    <w:rsid w:val="00134ACD"/>
    <w:rsid w:val="001353E7"/>
    <w:rsid w:val="001363D5"/>
    <w:rsid w:val="00136910"/>
    <w:rsid w:val="00144015"/>
    <w:rsid w:val="00144A5B"/>
    <w:rsid w:val="00145C71"/>
    <w:rsid w:val="0014640E"/>
    <w:rsid w:val="00150F38"/>
    <w:rsid w:val="00160D71"/>
    <w:rsid w:val="00167DC9"/>
    <w:rsid w:val="00167DE7"/>
    <w:rsid w:val="00171999"/>
    <w:rsid w:val="001730FF"/>
    <w:rsid w:val="00177F24"/>
    <w:rsid w:val="001815E1"/>
    <w:rsid w:val="00181B86"/>
    <w:rsid w:val="001836E2"/>
    <w:rsid w:val="00185E7E"/>
    <w:rsid w:val="00187EB2"/>
    <w:rsid w:val="00192903"/>
    <w:rsid w:val="001A3A1A"/>
    <w:rsid w:val="001A6EC8"/>
    <w:rsid w:val="001B0877"/>
    <w:rsid w:val="001B3306"/>
    <w:rsid w:val="001B3827"/>
    <w:rsid w:val="001B3DD9"/>
    <w:rsid w:val="001C0C18"/>
    <w:rsid w:val="001C1095"/>
    <w:rsid w:val="001C28BC"/>
    <w:rsid w:val="001C6657"/>
    <w:rsid w:val="001C6D12"/>
    <w:rsid w:val="001D299D"/>
    <w:rsid w:val="001D36C7"/>
    <w:rsid w:val="001D4C0F"/>
    <w:rsid w:val="001D53AC"/>
    <w:rsid w:val="001D5989"/>
    <w:rsid w:val="001D7AE7"/>
    <w:rsid w:val="001E0C83"/>
    <w:rsid w:val="001E14CC"/>
    <w:rsid w:val="001E34CE"/>
    <w:rsid w:val="001E5439"/>
    <w:rsid w:val="001E79CB"/>
    <w:rsid w:val="001F11E6"/>
    <w:rsid w:val="001F3318"/>
    <w:rsid w:val="001F5685"/>
    <w:rsid w:val="00200038"/>
    <w:rsid w:val="0020209D"/>
    <w:rsid w:val="0020316E"/>
    <w:rsid w:val="00203743"/>
    <w:rsid w:val="002042A0"/>
    <w:rsid w:val="00204C07"/>
    <w:rsid w:val="002055AF"/>
    <w:rsid w:val="0020653C"/>
    <w:rsid w:val="00212144"/>
    <w:rsid w:val="00213925"/>
    <w:rsid w:val="00214B2F"/>
    <w:rsid w:val="00220771"/>
    <w:rsid w:val="00221151"/>
    <w:rsid w:val="00222F35"/>
    <w:rsid w:val="0022488F"/>
    <w:rsid w:val="00224991"/>
    <w:rsid w:val="002255E2"/>
    <w:rsid w:val="00225BBD"/>
    <w:rsid w:val="00226B73"/>
    <w:rsid w:val="002328A6"/>
    <w:rsid w:val="002353EB"/>
    <w:rsid w:val="00236C05"/>
    <w:rsid w:val="00242538"/>
    <w:rsid w:val="00242C99"/>
    <w:rsid w:val="00243287"/>
    <w:rsid w:val="0024775B"/>
    <w:rsid w:val="00250FDE"/>
    <w:rsid w:val="00253DB2"/>
    <w:rsid w:val="00254DF1"/>
    <w:rsid w:val="00255136"/>
    <w:rsid w:val="00260CBE"/>
    <w:rsid w:val="0026404D"/>
    <w:rsid w:val="002659B7"/>
    <w:rsid w:val="0026666D"/>
    <w:rsid w:val="00267319"/>
    <w:rsid w:val="00274B2E"/>
    <w:rsid w:val="00277218"/>
    <w:rsid w:val="002807AF"/>
    <w:rsid w:val="00280B9D"/>
    <w:rsid w:val="00285DB1"/>
    <w:rsid w:val="002872D9"/>
    <w:rsid w:val="00287C96"/>
    <w:rsid w:val="00287F18"/>
    <w:rsid w:val="00290B1E"/>
    <w:rsid w:val="0029103A"/>
    <w:rsid w:val="0029435C"/>
    <w:rsid w:val="00294759"/>
    <w:rsid w:val="002A16C8"/>
    <w:rsid w:val="002A194A"/>
    <w:rsid w:val="002A2176"/>
    <w:rsid w:val="002A39C4"/>
    <w:rsid w:val="002A52A1"/>
    <w:rsid w:val="002A653E"/>
    <w:rsid w:val="002A7A30"/>
    <w:rsid w:val="002B00D8"/>
    <w:rsid w:val="002B132E"/>
    <w:rsid w:val="002B44A6"/>
    <w:rsid w:val="002B7F6E"/>
    <w:rsid w:val="002C080D"/>
    <w:rsid w:val="002C143C"/>
    <w:rsid w:val="002C511C"/>
    <w:rsid w:val="002C70FC"/>
    <w:rsid w:val="002D10CA"/>
    <w:rsid w:val="002D3602"/>
    <w:rsid w:val="002D3C40"/>
    <w:rsid w:val="002D42C8"/>
    <w:rsid w:val="002E2FED"/>
    <w:rsid w:val="002E5EF2"/>
    <w:rsid w:val="002F2537"/>
    <w:rsid w:val="002F6103"/>
    <w:rsid w:val="002F631E"/>
    <w:rsid w:val="00303B2A"/>
    <w:rsid w:val="00304252"/>
    <w:rsid w:val="00305DA8"/>
    <w:rsid w:val="00310D66"/>
    <w:rsid w:val="0031571B"/>
    <w:rsid w:val="003171A2"/>
    <w:rsid w:val="0032058A"/>
    <w:rsid w:val="003220C1"/>
    <w:rsid w:val="0032232C"/>
    <w:rsid w:val="003238A3"/>
    <w:rsid w:val="00323E9E"/>
    <w:rsid w:val="00326660"/>
    <w:rsid w:val="00326A3E"/>
    <w:rsid w:val="00327F2C"/>
    <w:rsid w:val="0033043E"/>
    <w:rsid w:val="00342F52"/>
    <w:rsid w:val="00344200"/>
    <w:rsid w:val="00344982"/>
    <w:rsid w:val="0034685A"/>
    <w:rsid w:val="00346BED"/>
    <w:rsid w:val="003472BB"/>
    <w:rsid w:val="00351BBD"/>
    <w:rsid w:val="00352E51"/>
    <w:rsid w:val="003570D9"/>
    <w:rsid w:val="003706A5"/>
    <w:rsid w:val="0037230C"/>
    <w:rsid w:val="003727C0"/>
    <w:rsid w:val="003740AA"/>
    <w:rsid w:val="0037539E"/>
    <w:rsid w:val="00375722"/>
    <w:rsid w:val="00376607"/>
    <w:rsid w:val="00376C1D"/>
    <w:rsid w:val="00376E9D"/>
    <w:rsid w:val="00381189"/>
    <w:rsid w:val="00382887"/>
    <w:rsid w:val="00384307"/>
    <w:rsid w:val="00384766"/>
    <w:rsid w:val="00384A4C"/>
    <w:rsid w:val="00391625"/>
    <w:rsid w:val="00393859"/>
    <w:rsid w:val="00395F9B"/>
    <w:rsid w:val="0039666D"/>
    <w:rsid w:val="0039679E"/>
    <w:rsid w:val="003972A7"/>
    <w:rsid w:val="003A115C"/>
    <w:rsid w:val="003A266A"/>
    <w:rsid w:val="003A2885"/>
    <w:rsid w:val="003A2C08"/>
    <w:rsid w:val="003A5229"/>
    <w:rsid w:val="003A5414"/>
    <w:rsid w:val="003A5486"/>
    <w:rsid w:val="003A58EF"/>
    <w:rsid w:val="003C0DC9"/>
    <w:rsid w:val="003C474D"/>
    <w:rsid w:val="003D479E"/>
    <w:rsid w:val="003D5139"/>
    <w:rsid w:val="003E0D44"/>
    <w:rsid w:val="003E1032"/>
    <w:rsid w:val="003E1113"/>
    <w:rsid w:val="003E1A5A"/>
    <w:rsid w:val="003E25A5"/>
    <w:rsid w:val="003E291A"/>
    <w:rsid w:val="003E5E4D"/>
    <w:rsid w:val="003E6605"/>
    <w:rsid w:val="003F272D"/>
    <w:rsid w:val="003F34F4"/>
    <w:rsid w:val="003F5D14"/>
    <w:rsid w:val="004018E6"/>
    <w:rsid w:val="00402B97"/>
    <w:rsid w:val="004042F7"/>
    <w:rsid w:val="00405807"/>
    <w:rsid w:val="00406707"/>
    <w:rsid w:val="004127BD"/>
    <w:rsid w:val="004144D2"/>
    <w:rsid w:val="0041450C"/>
    <w:rsid w:val="00415826"/>
    <w:rsid w:val="004202A7"/>
    <w:rsid w:val="004222C8"/>
    <w:rsid w:val="0042339B"/>
    <w:rsid w:val="00424A6D"/>
    <w:rsid w:val="00426059"/>
    <w:rsid w:val="0042643E"/>
    <w:rsid w:val="004314DB"/>
    <w:rsid w:val="00433DF2"/>
    <w:rsid w:val="004414DF"/>
    <w:rsid w:val="00443C04"/>
    <w:rsid w:val="0044541F"/>
    <w:rsid w:val="004537F6"/>
    <w:rsid w:val="00455A09"/>
    <w:rsid w:val="00460807"/>
    <w:rsid w:val="00460917"/>
    <w:rsid w:val="004710DD"/>
    <w:rsid w:val="00471341"/>
    <w:rsid w:val="004715D3"/>
    <w:rsid w:val="0048089E"/>
    <w:rsid w:val="00482A01"/>
    <w:rsid w:val="004922DA"/>
    <w:rsid w:val="00492429"/>
    <w:rsid w:val="00492439"/>
    <w:rsid w:val="004930FD"/>
    <w:rsid w:val="00497E3D"/>
    <w:rsid w:val="004A3A0B"/>
    <w:rsid w:val="004B05A1"/>
    <w:rsid w:val="004B0CB2"/>
    <w:rsid w:val="004B2BF7"/>
    <w:rsid w:val="004B56BB"/>
    <w:rsid w:val="004C1C9A"/>
    <w:rsid w:val="004C1D9A"/>
    <w:rsid w:val="004C2462"/>
    <w:rsid w:val="004C25CF"/>
    <w:rsid w:val="004C3686"/>
    <w:rsid w:val="004C5116"/>
    <w:rsid w:val="004C77DD"/>
    <w:rsid w:val="004D2405"/>
    <w:rsid w:val="004D44CF"/>
    <w:rsid w:val="004D5571"/>
    <w:rsid w:val="004E1235"/>
    <w:rsid w:val="004E5404"/>
    <w:rsid w:val="004E6E73"/>
    <w:rsid w:val="004F061B"/>
    <w:rsid w:val="004F12D9"/>
    <w:rsid w:val="004F14BF"/>
    <w:rsid w:val="004F1CC9"/>
    <w:rsid w:val="004F2202"/>
    <w:rsid w:val="004F5239"/>
    <w:rsid w:val="00500F00"/>
    <w:rsid w:val="005017C6"/>
    <w:rsid w:val="00502587"/>
    <w:rsid w:val="005041BC"/>
    <w:rsid w:val="00507172"/>
    <w:rsid w:val="00511ED8"/>
    <w:rsid w:val="00513C23"/>
    <w:rsid w:val="005142F2"/>
    <w:rsid w:val="00514D15"/>
    <w:rsid w:val="00515802"/>
    <w:rsid w:val="00523A98"/>
    <w:rsid w:val="00524EEE"/>
    <w:rsid w:val="00526004"/>
    <w:rsid w:val="0052697E"/>
    <w:rsid w:val="00530BA8"/>
    <w:rsid w:val="00532ACA"/>
    <w:rsid w:val="00532E13"/>
    <w:rsid w:val="00533039"/>
    <w:rsid w:val="00534286"/>
    <w:rsid w:val="00534C38"/>
    <w:rsid w:val="005355ED"/>
    <w:rsid w:val="00535D1C"/>
    <w:rsid w:val="0054309B"/>
    <w:rsid w:val="005451A3"/>
    <w:rsid w:val="00547C2D"/>
    <w:rsid w:val="0055067C"/>
    <w:rsid w:val="00551E43"/>
    <w:rsid w:val="00552FCC"/>
    <w:rsid w:val="0055486B"/>
    <w:rsid w:val="00556F4C"/>
    <w:rsid w:val="00566307"/>
    <w:rsid w:val="00570419"/>
    <w:rsid w:val="0057198C"/>
    <w:rsid w:val="00572C3F"/>
    <w:rsid w:val="00573FB3"/>
    <w:rsid w:val="005760A5"/>
    <w:rsid w:val="00576643"/>
    <w:rsid w:val="00576DEA"/>
    <w:rsid w:val="0058210C"/>
    <w:rsid w:val="005829EA"/>
    <w:rsid w:val="00582A01"/>
    <w:rsid w:val="005831DF"/>
    <w:rsid w:val="005839E5"/>
    <w:rsid w:val="00583B2F"/>
    <w:rsid w:val="00583C90"/>
    <w:rsid w:val="00584052"/>
    <w:rsid w:val="005842B9"/>
    <w:rsid w:val="00584325"/>
    <w:rsid w:val="005902AD"/>
    <w:rsid w:val="00591DDF"/>
    <w:rsid w:val="005931B0"/>
    <w:rsid w:val="005932C2"/>
    <w:rsid w:val="00596B28"/>
    <w:rsid w:val="005A3DA6"/>
    <w:rsid w:val="005A43E8"/>
    <w:rsid w:val="005B4885"/>
    <w:rsid w:val="005B620D"/>
    <w:rsid w:val="005B686B"/>
    <w:rsid w:val="005C2745"/>
    <w:rsid w:val="005C398F"/>
    <w:rsid w:val="005C5BB5"/>
    <w:rsid w:val="005C6BD5"/>
    <w:rsid w:val="005C732E"/>
    <w:rsid w:val="005D5A85"/>
    <w:rsid w:val="005D5BA3"/>
    <w:rsid w:val="005E2085"/>
    <w:rsid w:val="005E2394"/>
    <w:rsid w:val="005E2895"/>
    <w:rsid w:val="005E48C3"/>
    <w:rsid w:val="005F793F"/>
    <w:rsid w:val="006102F5"/>
    <w:rsid w:val="00612FD7"/>
    <w:rsid w:val="006152DF"/>
    <w:rsid w:val="006207E0"/>
    <w:rsid w:val="00620D1F"/>
    <w:rsid w:val="00622BE5"/>
    <w:rsid w:val="0063053B"/>
    <w:rsid w:val="00634493"/>
    <w:rsid w:val="00635605"/>
    <w:rsid w:val="00636281"/>
    <w:rsid w:val="00636885"/>
    <w:rsid w:val="00637CB3"/>
    <w:rsid w:val="00643107"/>
    <w:rsid w:val="0064406D"/>
    <w:rsid w:val="00645D7A"/>
    <w:rsid w:val="0064744C"/>
    <w:rsid w:val="006508B8"/>
    <w:rsid w:val="00651091"/>
    <w:rsid w:val="00653EBC"/>
    <w:rsid w:val="00657C96"/>
    <w:rsid w:val="0066385D"/>
    <w:rsid w:val="00664E17"/>
    <w:rsid w:val="00667A0D"/>
    <w:rsid w:val="00670A85"/>
    <w:rsid w:val="00670F0E"/>
    <w:rsid w:val="00672798"/>
    <w:rsid w:val="00684472"/>
    <w:rsid w:val="0069142B"/>
    <w:rsid w:val="00693B2E"/>
    <w:rsid w:val="00693E9C"/>
    <w:rsid w:val="006A0FBD"/>
    <w:rsid w:val="006A13E7"/>
    <w:rsid w:val="006A5D37"/>
    <w:rsid w:val="006B1FEF"/>
    <w:rsid w:val="006B29D2"/>
    <w:rsid w:val="006C08F9"/>
    <w:rsid w:val="006C23AB"/>
    <w:rsid w:val="006C2A48"/>
    <w:rsid w:val="006C3641"/>
    <w:rsid w:val="006C64DE"/>
    <w:rsid w:val="006D0577"/>
    <w:rsid w:val="006D233C"/>
    <w:rsid w:val="006D5C7B"/>
    <w:rsid w:val="006D6267"/>
    <w:rsid w:val="006D705E"/>
    <w:rsid w:val="006E04C9"/>
    <w:rsid w:val="006E5B84"/>
    <w:rsid w:val="006E73DD"/>
    <w:rsid w:val="006F0C20"/>
    <w:rsid w:val="006F2E51"/>
    <w:rsid w:val="006F3E98"/>
    <w:rsid w:val="006F4114"/>
    <w:rsid w:val="006F41B6"/>
    <w:rsid w:val="006F5FD9"/>
    <w:rsid w:val="007049EF"/>
    <w:rsid w:val="007131DE"/>
    <w:rsid w:val="00721CBB"/>
    <w:rsid w:val="00723CD9"/>
    <w:rsid w:val="00724EA4"/>
    <w:rsid w:val="00725CA4"/>
    <w:rsid w:val="00730A34"/>
    <w:rsid w:val="00731DF6"/>
    <w:rsid w:val="00737B45"/>
    <w:rsid w:val="00741D22"/>
    <w:rsid w:val="00742655"/>
    <w:rsid w:val="0074435F"/>
    <w:rsid w:val="00744FE0"/>
    <w:rsid w:val="007459E1"/>
    <w:rsid w:val="007461B1"/>
    <w:rsid w:val="00747A09"/>
    <w:rsid w:val="007524FD"/>
    <w:rsid w:val="00754FD8"/>
    <w:rsid w:val="00755D86"/>
    <w:rsid w:val="007560AD"/>
    <w:rsid w:val="007619BB"/>
    <w:rsid w:val="00762418"/>
    <w:rsid w:val="00763431"/>
    <w:rsid w:val="00763F46"/>
    <w:rsid w:val="00770405"/>
    <w:rsid w:val="00773A65"/>
    <w:rsid w:val="007745FF"/>
    <w:rsid w:val="00775DD6"/>
    <w:rsid w:val="00781A04"/>
    <w:rsid w:val="00781A9E"/>
    <w:rsid w:val="0078397B"/>
    <w:rsid w:val="00784ABC"/>
    <w:rsid w:val="0078525A"/>
    <w:rsid w:val="00785783"/>
    <w:rsid w:val="00786DAA"/>
    <w:rsid w:val="007A0ED8"/>
    <w:rsid w:val="007A2BAD"/>
    <w:rsid w:val="007A2BB5"/>
    <w:rsid w:val="007C3773"/>
    <w:rsid w:val="007C4810"/>
    <w:rsid w:val="007C50C6"/>
    <w:rsid w:val="007C63D0"/>
    <w:rsid w:val="007C718B"/>
    <w:rsid w:val="007D410F"/>
    <w:rsid w:val="007D597E"/>
    <w:rsid w:val="007D5D3B"/>
    <w:rsid w:val="007D7413"/>
    <w:rsid w:val="007D7B67"/>
    <w:rsid w:val="007E1503"/>
    <w:rsid w:val="007E2C31"/>
    <w:rsid w:val="007F1854"/>
    <w:rsid w:val="007F3F0C"/>
    <w:rsid w:val="007F6F16"/>
    <w:rsid w:val="00800A5B"/>
    <w:rsid w:val="00801395"/>
    <w:rsid w:val="00801521"/>
    <w:rsid w:val="00805517"/>
    <w:rsid w:val="00811143"/>
    <w:rsid w:val="00811A2F"/>
    <w:rsid w:val="00813EA3"/>
    <w:rsid w:val="008158E3"/>
    <w:rsid w:val="00816BB4"/>
    <w:rsid w:val="008200F9"/>
    <w:rsid w:val="00820C81"/>
    <w:rsid w:val="00823652"/>
    <w:rsid w:val="00824308"/>
    <w:rsid w:val="00825FB6"/>
    <w:rsid w:val="00827242"/>
    <w:rsid w:val="00830427"/>
    <w:rsid w:val="00832896"/>
    <w:rsid w:val="00832C99"/>
    <w:rsid w:val="0083463A"/>
    <w:rsid w:val="00837286"/>
    <w:rsid w:val="008374F1"/>
    <w:rsid w:val="00841147"/>
    <w:rsid w:val="008459FA"/>
    <w:rsid w:val="00845C0E"/>
    <w:rsid w:val="008526D7"/>
    <w:rsid w:val="00853DCE"/>
    <w:rsid w:val="008544BA"/>
    <w:rsid w:val="00854906"/>
    <w:rsid w:val="00862F01"/>
    <w:rsid w:val="00863CA1"/>
    <w:rsid w:val="008641F6"/>
    <w:rsid w:val="008646E5"/>
    <w:rsid w:val="00866D90"/>
    <w:rsid w:val="00867E65"/>
    <w:rsid w:val="00871505"/>
    <w:rsid w:val="008750CA"/>
    <w:rsid w:val="0087777C"/>
    <w:rsid w:val="008801A7"/>
    <w:rsid w:val="00880419"/>
    <w:rsid w:val="00880727"/>
    <w:rsid w:val="0088602C"/>
    <w:rsid w:val="008903B0"/>
    <w:rsid w:val="008927C8"/>
    <w:rsid w:val="0089294A"/>
    <w:rsid w:val="008933D3"/>
    <w:rsid w:val="00893439"/>
    <w:rsid w:val="00894E9E"/>
    <w:rsid w:val="008965E9"/>
    <w:rsid w:val="008A0B79"/>
    <w:rsid w:val="008A3522"/>
    <w:rsid w:val="008A5B7B"/>
    <w:rsid w:val="008A62E5"/>
    <w:rsid w:val="008A6C76"/>
    <w:rsid w:val="008B3E38"/>
    <w:rsid w:val="008B602F"/>
    <w:rsid w:val="008B656D"/>
    <w:rsid w:val="008C0DF7"/>
    <w:rsid w:val="008C1799"/>
    <w:rsid w:val="008C2E1A"/>
    <w:rsid w:val="008C3CF6"/>
    <w:rsid w:val="008C4618"/>
    <w:rsid w:val="008C4AEA"/>
    <w:rsid w:val="008C7DFC"/>
    <w:rsid w:val="008D0BFC"/>
    <w:rsid w:val="008D128D"/>
    <w:rsid w:val="008D2BAD"/>
    <w:rsid w:val="008D6AB2"/>
    <w:rsid w:val="008E2041"/>
    <w:rsid w:val="008E3FE5"/>
    <w:rsid w:val="008E57AA"/>
    <w:rsid w:val="008F0910"/>
    <w:rsid w:val="008F0CDD"/>
    <w:rsid w:val="008F10F2"/>
    <w:rsid w:val="008F24A7"/>
    <w:rsid w:val="008F3960"/>
    <w:rsid w:val="008F3CAA"/>
    <w:rsid w:val="008F6E31"/>
    <w:rsid w:val="008F736F"/>
    <w:rsid w:val="00900E58"/>
    <w:rsid w:val="00900F0E"/>
    <w:rsid w:val="0090223F"/>
    <w:rsid w:val="009053F7"/>
    <w:rsid w:val="00910E46"/>
    <w:rsid w:val="009125E5"/>
    <w:rsid w:val="009125F6"/>
    <w:rsid w:val="00914704"/>
    <w:rsid w:val="00915C43"/>
    <w:rsid w:val="00923ED2"/>
    <w:rsid w:val="00924059"/>
    <w:rsid w:val="00926F41"/>
    <w:rsid w:val="00927D79"/>
    <w:rsid w:val="0093006C"/>
    <w:rsid w:val="0093183C"/>
    <w:rsid w:val="00936B51"/>
    <w:rsid w:val="00937725"/>
    <w:rsid w:val="009433AD"/>
    <w:rsid w:val="00943B18"/>
    <w:rsid w:val="009464E5"/>
    <w:rsid w:val="00950AD2"/>
    <w:rsid w:val="00951AF3"/>
    <w:rsid w:val="0095378C"/>
    <w:rsid w:val="009623CE"/>
    <w:rsid w:val="00962C26"/>
    <w:rsid w:val="0096324F"/>
    <w:rsid w:val="00964532"/>
    <w:rsid w:val="00967F07"/>
    <w:rsid w:val="0097134A"/>
    <w:rsid w:val="0097246D"/>
    <w:rsid w:val="00980743"/>
    <w:rsid w:val="009823DB"/>
    <w:rsid w:val="0099357E"/>
    <w:rsid w:val="009942BF"/>
    <w:rsid w:val="009963C0"/>
    <w:rsid w:val="009974B4"/>
    <w:rsid w:val="009A14F0"/>
    <w:rsid w:val="009A1924"/>
    <w:rsid w:val="009A1EF4"/>
    <w:rsid w:val="009A2DAA"/>
    <w:rsid w:val="009A32A3"/>
    <w:rsid w:val="009A768F"/>
    <w:rsid w:val="009A7744"/>
    <w:rsid w:val="009B1B83"/>
    <w:rsid w:val="009B645E"/>
    <w:rsid w:val="009C34DA"/>
    <w:rsid w:val="009C4931"/>
    <w:rsid w:val="009C6266"/>
    <w:rsid w:val="009C6F5B"/>
    <w:rsid w:val="009C7E1E"/>
    <w:rsid w:val="009D1887"/>
    <w:rsid w:val="009D4010"/>
    <w:rsid w:val="009D6B4B"/>
    <w:rsid w:val="009D7AFA"/>
    <w:rsid w:val="009E4920"/>
    <w:rsid w:val="009E4F6D"/>
    <w:rsid w:val="009F4737"/>
    <w:rsid w:val="009F6DF2"/>
    <w:rsid w:val="009F7329"/>
    <w:rsid w:val="009F745E"/>
    <w:rsid w:val="00A0025B"/>
    <w:rsid w:val="00A009D0"/>
    <w:rsid w:val="00A0604D"/>
    <w:rsid w:val="00A10FB0"/>
    <w:rsid w:val="00A12AE4"/>
    <w:rsid w:val="00A21E16"/>
    <w:rsid w:val="00A24938"/>
    <w:rsid w:val="00A3009F"/>
    <w:rsid w:val="00A303EC"/>
    <w:rsid w:val="00A320D3"/>
    <w:rsid w:val="00A32662"/>
    <w:rsid w:val="00A32D8E"/>
    <w:rsid w:val="00A35F84"/>
    <w:rsid w:val="00A37AEF"/>
    <w:rsid w:val="00A37CC5"/>
    <w:rsid w:val="00A41219"/>
    <w:rsid w:val="00A41C57"/>
    <w:rsid w:val="00A42AB9"/>
    <w:rsid w:val="00A44784"/>
    <w:rsid w:val="00A44B86"/>
    <w:rsid w:val="00A51C91"/>
    <w:rsid w:val="00A520D7"/>
    <w:rsid w:val="00A5507A"/>
    <w:rsid w:val="00A57994"/>
    <w:rsid w:val="00A57D29"/>
    <w:rsid w:val="00A724B4"/>
    <w:rsid w:val="00A75E21"/>
    <w:rsid w:val="00A83553"/>
    <w:rsid w:val="00A84724"/>
    <w:rsid w:val="00A9023B"/>
    <w:rsid w:val="00A90534"/>
    <w:rsid w:val="00A91514"/>
    <w:rsid w:val="00A917A7"/>
    <w:rsid w:val="00A95900"/>
    <w:rsid w:val="00A976E1"/>
    <w:rsid w:val="00AA06B9"/>
    <w:rsid w:val="00AA1919"/>
    <w:rsid w:val="00AA302D"/>
    <w:rsid w:val="00AB153D"/>
    <w:rsid w:val="00AC0AE1"/>
    <w:rsid w:val="00AC1820"/>
    <w:rsid w:val="00AC5388"/>
    <w:rsid w:val="00AC5617"/>
    <w:rsid w:val="00AC6EAC"/>
    <w:rsid w:val="00AD0C0C"/>
    <w:rsid w:val="00AD2F10"/>
    <w:rsid w:val="00AD4844"/>
    <w:rsid w:val="00AD4A14"/>
    <w:rsid w:val="00AD5B4A"/>
    <w:rsid w:val="00AD6C33"/>
    <w:rsid w:val="00AE0068"/>
    <w:rsid w:val="00AE2D5E"/>
    <w:rsid w:val="00AE568E"/>
    <w:rsid w:val="00AE5DD5"/>
    <w:rsid w:val="00AF028C"/>
    <w:rsid w:val="00AF1D2A"/>
    <w:rsid w:val="00AF2ABB"/>
    <w:rsid w:val="00AF5AD5"/>
    <w:rsid w:val="00AF63CF"/>
    <w:rsid w:val="00AF6743"/>
    <w:rsid w:val="00B068E8"/>
    <w:rsid w:val="00B10668"/>
    <w:rsid w:val="00B161F5"/>
    <w:rsid w:val="00B23D79"/>
    <w:rsid w:val="00B30EA4"/>
    <w:rsid w:val="00B35814"/>
    <w:rsid w:val="00B35A8D"/>
    <w:rsid w:val="00B35C4D"/>
    <w:rsid w:val="00B37D7C"/>
    <w:rsid w:val="00B40687"/>
    <w:rsid w:val="00B411A6"/>
    <w:rsid w:val="00B50EBF"/>
    <w:rsid w:val="00B53C2B"/>
    <w:rsid w:val="00B54B1D"/>
    <w:rsid w:val="00B54FF6"/>
    <w:rsid w:val="00B576DF"/>
    <w:rsid w:val="00B611DA"/>
    <w:rsid w:val="00B62F01"/>
    <w:rsid w:val="00B64051"/>
    <w:rsid w:val="00B75100"/>
    <w:rsid w:val="00B76CDB"/>
    <w:rsid w:val="00B83BEB"/>
    <w:rsid w:val="00B856DC"/>
    <w:rsid w:val="00B90BB3"/>
    <w:rsid w:val="00B91B4A"/>
    <w:rsid w:val="00B920BB"/>
    <w:rsid w:val="00B93AC8"/>
    <w:rsid w:val="00B94A10"/>
    <w:rsid w:val="00B9609E"/>
    <w:rsid w:val="00BA0CE2"/>
    <w:rsid w:val="00BA0D00"/>
    <w:rsid w:val="00BB1480"/>
    <w:rsid w:val="00BB1A0D"/>
    <w:rsid w:val="00BB257A"/>
    <w:rsid w:val="00BB3EB0"/>
    <w:rsid w:val="00BB5FE9"/>
    <w:rsid w:val="00BB71F9"/>
    <w:rsid w:val="00BC0308"/>
    <w:rsid w:val="00BC1376"/>
    <w:rsid w:val="00BC2F10"/>
    <w:rsid w:val="00BC39E9"/>
    <w:rsid w:val="00BC6230"/>
    <w:rsid w:val="00BC68E0"/>
    <w:rsid w:val="00BD35AE"/>
    <w:rsid w:val="00BD3CFF"/>
    <w:rsid w:val="00BE15A4"/>
    <w:rsid w:val="00BE18A6"/>
    <w:rsid w:val="00BE2357"/>
    <w:rsid w:val="00BE6174"/>
    <w:rsid w:val="00BE637D"/>
    <w:rsid w:val="00BE6D4D"/>
    <w:rsid w:val="00C006C1"/>
    <w:rsid w:val="00C012CE"/>
    <w:rsid w:val="00C0170D"/>
    <w:rsid w:val="00C02920"/>
    <w:rsid w:val="00C0417D"/>
    <w:rsid w:val="00C119FF"/>
    <w:rsid w:val="00C11D8F"/>
    <w:rsid w:val="00C134C7"/>
    <w:rsid w:val="00C1563D"/>
    <w:rsid w:val="00C17A52"/>
    <w:rsid w:val="00C22CC1"/>
    <w:rsid w:val="00C22EFC"/>
    <w:rsid w:val="00C23428"/>
    <w:rsid w:val="00C238F5"/>
    <w:rsid w:val="00C267EF"/>
    <w:rsid w:val="00C30806"/>
    <w:rsid w:val="00C30DE8"/>
    <w:rsid w:val="00C37F99"/>
    <w:rsid w:val="00C41997"/>
    <w:rsid w:val="00C43220"/>
    <w:rsid w:val="00C4404F"/>
    <w:rsid w:val="00C44E25"/>
    <w:rsid w:val="00C4756D"/>
    <w:rsid w:val="00C5003C"/>
    <w:rsid w:val="00C572AE"/>
    <w:rsid w:val="00C57F18"/>
    <w:rsid w:val="00C60ADE"/>
    <w:rsid w:val="00C60C14"/>
    <w:rsid w:val="00C63E4E"/>
    <w:rsid w:val="00C64623"/>
    <w:rsid w:val="00C743D0"/>
    <w:rsid w:val="00C75FC1"/>
    <w:rsid w:val="00C76619"/>
    <w:rsid w:val="00C769A1"/>
    <w:rsid w:val="00C77C60"/>
    <w:rsid w:val="00C831B7"/>
    <w:rsid w:val="00C87094"/>
    <w:rsid w:val="00C94AF7"/>
    <w:rsid w:val="00C95017"/>
    <w:rsid w:val="00C9541F"/>
    <w:rsid w:val="00CA0CFB"/>
    <w:rsid w:val="00CA34B5"/>
    <w:rsid w:val="00CA5176"/>
    <w:rsid w:val="00CA585F"/>
    <w:rsid w:val="00CA643A"/>
    <w:rsid w:val="00CA6CFA"/>
    <w:rsid w:val="00CB0579"/>
    <w:rsid w:val="00CB29EF"/>
    <w:rsid w:val="00CB5B2C"/>
    <w:rsid w:val="00CB60B7"/>
    <w:rsid w:val="00CB6CC3"/>
    <w:rsid w:val="00CB734D"/>
    <w:rsid w:val="00CC47A9"/>
    <w:rsid w:val="00CC4B4F"/>
    <w:rsid w:val="00CC5162"/>
    <w:rsid w:val="00CC6940"/>
    <w:rsid w:val="00CC744E"/>
    <w:rsid w:val="00CD16A3"/>
    <w:rsid w:val="00CD31AF"/>
    <w:rsid w:val="00CD548D"/>
    <w:rsid w:val="00CD73C3"/>
    <w:rsid w:val="00CE07D8"/>
    <w:rsid w:val="00CE1437"/>
    <w:rsid w:val="00CE2D29"/>
    <w:rsid w:val="00CE5B5F"/>
    <w:rsid w:val="00CE7BD5"/>
    <w:rsid w:val="00CF7099"/>
    <w:rsid w:val="00D0060A"/>
    <w:rsid w:val="00D03313"/>
    <w:rsid w:val="00D04B59"/>
    <w:rsid w:val="00D0539D"/>
    <w:rsid w:val="00D055C1"/>
    <w:rsid w:val="00D05B24"/>
    <w:rsid w:val="00D11E86"/>
    <w:rsid w:val="00D12328"/>
    <w:rsid w:val="00D12E4E"/>
    <w:rsid w:val="00D14547"/>
    <w:rsid w:val="00D21845"/>
    <w:rsid w:val="00D23F58"/>
    <w:rsid w:val="00D26C4F"/>
    <w:rsid w:val="00D27A60"/>
    <w:rsid w:val="00D309EA"/>
    <w:rsid w:val="00D34422"/>
    <w:rsid w:val="00D41328"/>
    <w:rsid w:val="00D44E60"/>
    <w:rsid w:val="00D45BAC"/>
    <w:rsid w:val="00D507E3"/>
    <w:rsid w:val="00D522D4"/>
    <w:rsid w:val="00D52417"/>
    <w:rsid w:val="00D52554"/>
    <w:rsid w:val="00D52725"/>
    <w:rsid w:val="00D53421"/>
    <w:rsid w:val="00D554EF"/>
    <w:rsid w:val="00D61EBC"/>
    <w:rsid w:val="00D63A9B"/>
    <w:rsid w:val="00D642E9"/>
    <w:rsid w:val="00D6492D"/>
    <w:rsid w:val="00D73B3E"/>
    <w:rsid w:val="00D73C7C"/>
    <w:rsid w:val="00D74F97"/>
    <w:rsid w:val="00D832AF"/>
    <w:rsid w:val="00D8391E"/>
    <w:rsid w:val="00D83C21"/>
    <w:rsid w:val="00D84C16"/>
    <w:rsid w:val="00D87A1B"/>
    <w:rsid w:val="00D92A52"/>
    <w:rsid w:val="00D92CA2"/>
    <w:rsid w:val="00D9383C"/>
    <w:rsid w:val="00DA1B07"/>
    <w:rsid w:val="00DA38C0"/>
    <w:rsid w:val="00DA4B69"/>
    <w:rsid w:val="00DA5197"/>
    <w:rsid w:val="00DA5A58"/>
    <w:rsid w:val="00DB08A1"/>
    <w:rsid w:val="00DB505D"/>
    <w:rsid w:val="00DB5F00"/>
    <w:rsid w:val="00DB72DE"/>
    <w:rsid w:val="00DC1FC6"/>
    <w:rsid w:val="00DC4D5C"/>
    <w:rsid w:val="00DC4E65"/>
    <w:rsid w:val="00DC6D05"/>
    <w:rsid w:val="00DC7384"/>
    <w:rsid w:val="00DC7476"/>
    <w:rsid w:val="00DD4A68"/>
    <w:rsid w:val="00DD522D"/>
    <w:rsid w:val="00DD6665"/>
    <w:rsid w:val="00DE28E5"/>
    <w:rsid w:val="00DF1FB7"/>
    <w:rsid w:val="00DF231F"/>
    <w:rsid w:val="00DF2435"/>
    <w:rsid w:val="00DF2BDB"/>
    <w:rsid w:val="00DF3ABE"/>
    <w:rsid w:val="00DF41A4"/>
    <w:rsid w:val="00DF68AD"/>
    <w:rsid w:val="00DF6974"/>
    <w:rsid w:val="00E0058B"/>
    <w:rsid w:val="00E01739"/>
    <w:rsid w:val="00E024E1"/>
    <w:rsid w:val="00E0771D"/>
    <w:rsid w:val="00E121AB"/>
    <w:rsid w:val="00E144A0"/>
    <w:rsid w:val="00E14EC3"/>
    <w:rsid w:val="00E16661"/>
    <w:rsid w:val="00E20F0E"/>
    <w:rsid w:val="00E2119F"/>
    <w:rsid w:val="00E22874"/>
    <w:rsid w:val="00E240FF"/>
    <w:rsid w:val="00E25E1A"/>
    <w:rsid w:val="00E262E4"/>
    <w:rsid w:val="00E266F1"/>
    <w:rsid w:val="00E27913"/>
    <w:rsid w:val="00E27EBA"/>
    <w:rsid w:val="00E30B62"/>
    <w:rsid w:val="00E3168C"/>
    <w:rsid w:val="00E31B90"/>
    <w:rsid w:val="00E32971"/>
    <w:rsid w:val="00E33D62"/>
    <w:rsid w:val="00E34ED5"/>
    <w:rsid w:val="00E35D83"/>
    <w:rsid w:val="00E40B0C"/>
    <w:rsid w:val="00E40FCB"/>
    <w:rsid w:val="00E41A39"/>
    <w:rsid w:val="00E439AD"/>
    <w:rsid w:val="00E456EA"/>
    <w:rsid w:val="00E45728"/>
    <w:rsid w:val="00E46858"/>
    <w:rsid w:val="00E4712C"/>
    <w:rsid w:val="00E473E9"/>
    <w:rsid w:val="00E50041"/>
    <w:rsid w:val="00E57778"/>
    <w:rsid w:val="00E6051D"/>
    <w:rsid w:val="00E60A69"/>
    <w:rsid w:val="00E64ED3"/>
    <w:rsid w:val="00E6552C"/>
    <w:rsid w:val="00E6555C"/>
    <w:rsid w:val="00E671F0"/>
    <w:rsid w:val="00E7073D"/>
    <w:rsid w:val="00E71C96"/>
    <w:rsid w:val="00E7244F"/>
    <w:rsid w:val="00E732D4"/>
    <w:rsid w:val="00E75007"/>
    <w:rsid w:val="00E75A05"/>
    <w:rsid w:val="00E76BBC"/>
    <w:rsid w:val="00E76E69"/>
    <w:rsid w:val="00E80569"/>
    <w:rsid w:val="00E82E24"/>
    <w:rsid w:val="00E84E00"/>
    <w:rsid w:val="00E8513C"/>
    <w:rsid w:val="00E859E3"/>
    <w:rsid w:val="00E9287F"/>
    <w:rsid w:val="00E94E1C"/>
    <w:rsid w:val="00E9577B"/>
    <w:rsid w:val="00E972CE"/>
    <w:rsid w:val="00E97723"/>
    <w:rsid w:val="00EA3E92"/>
    <w:rsid w:val="00EA4154"/>
    <w:rsid w:val="00EA4AED"/>
    <w:rsid w:val="00EA691A"/>
    <w:rsid w:val="00EA694E"/>
    <w:rsid w:val="00EA6AE1"/>
    <w:rsid w:val="00EA7119"/>
    <w:rsid w:val="00EB2F51"/>
    <w:rsid w:val="00EB3905"/>
    <w:rsid w:val="00EB4DDD"/>
    <w:rsid w:val="00EB5B91"/>
    <w:rsid w:val="00EC0E39"/>
    <w:rsid w:val="00EC458C"/>
    <w:rsid w:val="00EC4655"/>
    <w:rsid w:val="00EC550E"/>
    <w:rsid w:val="00ED6967"/>
    <w:rsid w:val="00ED6E5E"/>
    <w:rsid w:val="00EE2E47"/>
    <w:rsid w:val="00EE4E30"/>
    <w:rsid w:val="00EF06DF"/>
    <w:rsid w:val="00EF0D9D"/>
    <w:rsid w:val="00EF1EDD"/>
    <w:rsid w:val="00EF3AA8"/>
    <w:rsid w:val="00EF53B8"/>
    <w:rsid w:val="00F00508"/>
    <w:rsid w:val="00F00D91"/>
    <w:rsid w:val="00F01E8F"/>
    <w:rsid w:val="00F02584"/>
    <w:rsid w:val="00F0371D"/>
    <w:rsid w:val="00F03988"/>
    <w:rsid w:val="00F04676"/>
    <w:rsid w:val="00F04801"/>
    <w:rsid w:val="00F04C89"/>
    <w:rsid w:val="00F05A83"/>
    <w:rsid w:val="00F05EC9"/>
    <w:rsid w:val="00F0604E"/>
    <w:rsid w:val="00F06322"/>
    <w:rsid w:val="00F06BC1"/>
    <w:rsid w:val="00F07EBC"/>
    <w:rsid w:val="00F1257C"/>
    <w:rsid w:val="00F14196"/>
    <w:rsid w:val="00F23F61"/>
    <w:rsid w:val="00F252F5"/>
    <w:rsid w:val="00F267F7"/>
    <w:rsid w:val="00F31112"/>
    <w:rsid w:val="00F3307A"/>
    <w:rsid w:val="00F361C7"/>
    <w:rsid w:val="00F36E84"/>
    <w:rsid w:val="00F3787E"/>
    <w:rsid w:val="00F4249A"/>
    <w:rsid w:val="00F424EE"/>
    <w:rsid w:val="00F44F47"/>
    <w:rsid w:val="00F46225"/>
    <w:rsid w:val="00F467EB"/>
    <w:rsid w:val="00F50F74"/>
    <w:rsid w:val="00F52062"/>
    <w:rsid w:val="00F5210B"/>
    <w:rsid w:val="00F53EEA"/>
    <w:rsid w:val="00F56FA4"/>
    <w:rsid w:val="00F606BF"/>
    <w:rsid w:val="00F636E9"/>
    <w:rsid w:val="00F64E22"/>
    <w:rsid w:val="00F66779"/>
    <w:rsid w:val="00F71071"/>
    <w:rsid w:val="00F77317"/>
    <w:rsid w:val="00F77BF5"/>
    <w:rsid w:val="00F83418"/>
    <w:rsid w:val="00F83BE6"/>
    <w:rsid w:val="00F84ACF"/>
    <w:rsid w:val="00F87DB0"/>
    <w:rsid w:val="00F9112B"/>
    <w:rsid w:val="00F92BD1"/>
    <w:rsid w:val="00FA1646"/>
    <w:rsid w:val="00FA2FEB"/>
    <w:rsid w:val="00FA5BFF"/>
    <w:rsid w:val="00FA71BB"/>
    <w:rsid w:val="00FB5B1C"/>
    <w:rsid w:val="00FB6C06"/>
    <w:rsid w:val="00FC09AC"/>
    <w:rsid w:val="00FC3016"/>
    <w:rsid w:val="00FC30DC"/>
    <w:rsid w:val="00FC6B24"/>
    <w:rsid w:val="00FD42CF"/>
    <w:rsid w:val="00FE4B1F"/>
    <w:rsid w:val="00FE4CE4"/>
    <w:rsid w:val="00FF0C88"/>
    <w:rsid w:val="00FF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4D23B6"/>
  <w15:docId w15:val="{13661277-A3B0-40D6-9182-6C2F84E1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rFonts w:ascii="Arial" w:eastAsia="MS Mincho" w:hAnsi="Arial"/>
      <w:kern w:val="18"/>
      <w:sz w:val="22"/>
      <w:lang w:eastAsia="en-US"/>
    </w:rPr>
  </w:style>
  <w:style w:type="paragraph" w:styleId="Heading1">
    <w:name w:val="heading 1"/>
    <w:basedOn w:val="Normal"/>
    <w:next w:val="Normal"/>
    <w:qFormat/>
    <w:rsid w:val="001D4C0F"/>
    <w:pPr>
      <w:keepNext/>
      <w:tabs>
        <w:tab w:val="left" w:pos="540"/>
      </w:tabs>
      <w:jc w:val="left"/>
      <w:outlineLvl w:val="0"/>
    </w:pPr>
    <w:rPr>
      <w:rFonts w:ascii="Trebuchet MS" w:eastAsia="Times New Roman" w:hAnsi="Trebuchet MS"/>
      <w:b/>
      <w:bCs/>
      <w:kern w:val="0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alutation">
    <w:name w:val="Salutation"/>
    <w:basedOn w:val="Normal"/>
    <w:next w:val="Normal"/>
    <w:pPr>
      <w:spacing w:before="240" w:after="240" w:line="240" w:lineRule="atLeast"/>
      <w:jc w:val="left"/>
    </w:pPr>
  </w:style>
  <w:style w:type="paragraph" w:styleId="BodyText">
    <w:name w:val="Body Text"/>
    <w:basedOn w:val="Normal"/>
    <w:pPr>
      <w:spacing w:after="240" w:line="240" w:lineRule="atLeast"/>
    </w:pPr>
  </w:style>
  <w:style w:type="paragraph" w:styleId="Closing">
    <w:name w:val="Closing"/>
    <w:basedOn w:val="Normal"/>
    <w:next w:val="Signature"/>
    <w:pPr>
      <w:keepNext/>
      <w:spacing w:after="120" w:line="240" w:lineRule="atLeast"/>
    </w:pPr>
  </w:style>
  <w:style w:type="paragraph" w:styleId="Signature">
    <w:name w:val="Signature"/>
    <w:basedOn w:val="Normal"/>
    <w:next w:val="Normal"/>
    <w:pPr>
      <w:keepNext/>
      <w:spacing w:before="880" w:line="240" w:lineRule="atLeast"/>
      <w:jc w:val="left"/>
    </w:pPr>
  </w:style>
  <w:style w:type="paragraph" w:styleId="Date">
    <w:name w:val="Date"/>
    <w:basedOn w:val="Normal"/>
    <w:next w:val="InsideAddressName"/>
    <w:pPr>
      <w:spacing w:after="220"/>
    </w:pPr>
  </w:style>
  <w:style w:type="paragraph" w:customStyle="1" w:styleId="InsideAddress">
    <w:name w:val="Inside Address"/>
    <w:basedOn w:val="Normal"/>
    <w:pPr>
      <w:spacing w:line="240" w:lineRule="atLeast"/>
    </w:pPr>
  </w:style>
  <w:style w:type="paragraph" w:customStyle="1" w:styleId="InsideAddressName">
    <w:name w:val="Inside Address Name"/>
    <w:basedOn w:val="InsideAddress"/>
    <w:next w:val="InsideAddress"/>
    <w:pPr>
      <w:spacing w:before="22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16"/>
    </w:rPr>
  </w:style>
  <w:style w:type="character" w:styleId="Hyperlink">
    <w:name w:val="Hyperlink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sz w:val="16"/>
      <w:lang w:val="x-none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rPr>
      <w:rFonts w:ascii="Arial" w:eastAsia="MS Mincho" w:hAnsi="Arial"/>
      <w:kern w:val="18"/>
      <w:sz w:val="16"/>
      <w:lang w:val="en-GB" w:eastAsia="en-US" w:bidi="ar-SA"/>
    </w:rPr>
  </w:style>
  <w:style w:type="character" w:customStyle="1" w:styleId="jaw32">
    <w:name w:val="jaw32"/>
    <w:semiHidden/>
    <w:rsid w:val="00243287"/>
    <w:rPr>
      <w:rFonts w:ascii="Calibri" w:hAnsi="Calibri"/>
      <w:b w:val="0"/>
      <w:bCs w:val="0"/>
      <w:i w:val="0"/>
      <w:iCs w:val="0"/>
      <w:strike w:val="0"/>
      <w:color w:val="0000FF"/>
      <w:sz w:val="24"/>
      <w:szCs w:val="24"/>
      <w:u w:val="none"/>
    </w:rPr>
  </w:style>
  <w:style w:type="character" w:customStyle="1" w:styleId="apple-style-span">
    <w:name w:val="apple-style-span"/>
    <w:basedOn w:val="DefaultParagraphFont"/>
    <w:rsid w:val="001D4C0F"/>
  </w:style>
  <w:style w:type="character" w:customStyle="1" w:styleId="FooterChar">
    <w:name w:val="Footer Char"/>
    <w:link w:val="Footer"/>
    <w:uiPriority w:val="99"/>
    <w:rsid w:val="003A2C08"/>
    <w:rPr>
      <w:rFonts w:ascii="Arial" w:eastAsia="MS Mincho" w:hAnsi="Arial"/>
      <w:kern w:val="18"/>
      <w:sz w:val="16"/>
      <w:lang w:eastAsia="en-US"/>
    </w:rPr>
  </w:style>
  <w:style w:type="character" w:styleId="CommentReference">
    <w:name w:val="annotation reference"/>
    <w:rsid w:val="00534C3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34C38"/>
    <w:rPr>
      <w:sz w:val="20"/>
      <w:lang w:val="x-none"/>
    </w:rPr>
  </w:style>
  <w:style w:type="character" w:customStyle="1" w:styleId="CommentTextChar">
    <w:name w:val="Comment Text Char"/>
    <w:link w:val="CommentText"/>
    <w:rsid w:val="00534C38"/>
    <w:rPr>
      <w:rFonts w:ascii="Arial" w:eastAsia="MS Mincho" w:hAnsi="Arial"/>
      <w:kern w:val="18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534C38"/>
    <w:rPr>
      <w:b/>
      <w:bCs/>
    </w:rPr>
  </w:style>
  <w:style w:type="character" w:customStyle="1" w:styleId="CommentSubjectChar">
    <w:name w:val="Comment Subject Char"/>
    <w:link w:val="CommentSubject"/>
    <w:rsid w:val="00534C38"/>
    <w:rPr>
      <w:rFonts w:ascii="Arial" w:eastAsia="MS Mincho" w:hAnsi="Arial"/>
      <w:b/>
      <w:bCs/>
      <w:kern w:val="18"/>
      <w:lang w:eastAsia="en-US"/>
    </w:rPr>
  </w:style>
  <w:style w:type="paragraph" w:styleId="BodyTextIndent">
    <w:name w:val="Body Text Indent"/>
    <w:basedOn w:val="Normal"/>
    <w:link w:val="BodyTextIndentChar"/>
    <w:rsid w:val="0038476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384766"/>
    <w:rPr>
      <w:rFonts w:ascii="Arial" w:eastAsia="MS Mincho" w:hAnsi="Arial"/>
      <w:kern w:val="18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75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pen30\LOCALS~1\Temp\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Letterhead</Template>
  <TotalTime>0</TotalTime>
  <Pages>2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 December 2002</vt:lpstr>
    </vt:vector>
  </TitlesOfParts>
  <Company>Imperial College</Company>
  <LinksUpToDate>false</LinksUpToDate>
  <CharactersWithSpaces>3499</CharactersWithSpaces>
  <SharedDoc>false</SharedDoc>
  <HLinks>
    <vt:vector size="6" baseType="variant">
      <vt:variant>
        <vt:i4>3735607</vt:i4>
      </vt:variant>
      <vt:variant>
        <vt:i4>0</vt:i4>
      </vt:variant>
      <vt:variant>
        <vt:i4>0</vt:i4>
      </vt:variant>
      <vt:variant>
        <vt:i4>5</vt:i4>
      </vt:variant>
      <vt:variant>
        <vt:lpwstr>http://www.imperial.ac.uk/medicine/GEH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 December 2002</dc:title>
  <dc:creator>pen30</dc:creator>
  <cp:lastModifiedBy>Ezzati, Majid</cp:lastModifiedBy>
  <cp:revision>102</cp:revision>
  <cp:lastPrinted>2014-06-19T16:49:00Z</cp:lastPrinted>
  <dcterms:created xsi:type="dcterms:W3CDTF">2018-01-21T17:32:00Z</dcterms:created>
  <dcterms:modified xsi:type="dcterms:W3CDTF">2019-04-19T14:03:00Z</dcterms:modified>
</cp:coreProperties>
</file>