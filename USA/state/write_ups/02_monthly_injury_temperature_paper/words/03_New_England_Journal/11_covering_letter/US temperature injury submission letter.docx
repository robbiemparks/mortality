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&#13;&#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7927FECE"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AF0B62">
        <w:rPr>
          <w:noProof/>
          <w:szCs w:val="22"/>
        </w:rPr>
        <w:t>15 May 2019</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proofErr w:type="spellStart"/>
      <w:r w:rsidR="00A32D8E" w:rsidRPr="00AE5DD5">
        <w:rPr>
          <w:sz w:val="18"/>
          <w:szCs w:val="18"/>
        </w:rPr>
        <w:t>FMedSci</w:t>
      </w:r>
      <w:proofErr w:type="spellEnd"/>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6DFF952E" w14:textId="77777777" w:rsidR="0063419E" w:rsidRDefault="0063419E" w:rsidP="0063419E">
      <w:proofErr w:type="spellStart"/>
      <w:r>
        <w:t>Dr.</w:t>
      </w:r>
      <w:proofErr w:type="spellEnd"/>
      <w:r>
        <w:t xml:space="preserve"> </w:t>
      </w:r>
      <w:r w:rsidRPr="00050C67">
        <w:t xml:space="preserve">Jeffrey </w:t>
      </w:r>
      <w:proofErr w:type="spellStart"/>
      <w:r w:rsidRPr="00050C67">
        <w:t>Drazen</w:t>
      </w:r>
      <w:proofErr w:type="spellEnd"/>
    </w:p>
    <w:p w14:paraId="010AEFF7" w14:textId="77777777" w:rsidR="0063419E" w:rsidRPr="00402B97" w:rsidRDefault="0063419E" w:rsidP="0063419E">
      <w:pPr>
        <w:rPr>
          <w:i/>
        </w:rPr>
      </w:pPr>
      <w:r w:rsidRPr="00A35F84">
        <w:t>Editor</w:t>
      </w:r>
      <w:r>
        <w:t>-</w:t>
      </w:r>
      <w:r w:rsidRPr="00A35F84">
        <w:t>in</w:t>
      </w:r>
      <w:r>
        <w:t>-</w:t>
      </w:r>
      <w:r w:rsidRPr="00A35F84">
        <w:t>Chief</w:t>
      </w:r>
      <w:r>
        <w:t xml:space="preserve">, </w:t>
      </w:r>
      <w:r>
        <w:rPr>
          <w:i/>
        </w:rPr>
        <w:t>New England Journal of Medicine</w:t>
      </w:r>
    </w:p>
    <w:p w14:paraId="1BA479B9" w14:textId="77777777" w:rsidR="0063419E" w:rsidRDefault="0063419E" w:rsidP="0063419E"/>
    <w:p w14:paraId="0FDE8162" w14:textId="77777777" w:rsidR="0063419E" w:rsidRDefault="0063419E" w:rsidP="0063419E">
      <w:r>
        <w:t xml:space="preserve">Dear </w:t>
      </w:r>
      <w:proofErr w:type="spellStart"/>
      <w:r>
        <w:t>Dr.</w:t>
      </w:r>
      <w:proofErr w:type="spellEnd"/>
      <w:r>
        <w:t xml:space="preserve"> </w:t>
      </w:r>
      <w:proofErr w:type="spellStart"/>
      <w:r w:rsidRPr="00050C67">
        <w:t>Drazen</w:t>
      </w:r>
      <w:proofErr w:type="spellEnd"/>
      <w:r>
        <w:t>:</w:t>
      </w:r>
    </w:p>
    <w:p w14:paraId="66163D0A" w14:textId="77777777" w:rsidR="0063419E" w:rsidRDefault="0063419E" w:rsidP="0063419E"/>
    <w:p w14:paraId="26E1E37D" w14:textId="631F3AA6" w:rsidR="00CB7461" w:rsidRDefault="0063419E" w:rsidP="0063419E">
      <w:r>
        <w:t>On behalf of my co-authors, I would like to submit our paper titled</w:t>
      </w:r>
      <w:r w:rsidR="00EF1EDD">
        <w:t xml:space="preserve"> “</w:t>
      </w:r>
      <w:r w:rsidRPr="0063419E">
        <w:t>Anomalous temperature and seasonality of injury mortality in the USA</w:t>
      </w:r>
      <w:r w:rsidR="00EF1EDD" w:rsidRPr="004F061B">
        <w:t>”</w:t>
      </w:r>
      <w:r w:rsidR="00402B97" w:rsidRPr="00F83418">
        <w:t xml:space="preserve"> for consideration </w:t>
      </w:r>
      <w:r w:rsidR="00D63A9B">
        <w:t>in</w:t>
      </w:r>
      <w:r>
        <w:rPr>
          <w:i/>
        </w:rPr>
        <w:t xml:space="preserve"> the New England Journal of Medicine</w:t>
      </w:r>
      <w:r w:rsidR="00CB7461">
        <w:t xml:space="preserve"> as a special article.</w:t>
      </w:r>
    </w:p>
    <w:p w14:paraId="5FC055B0" w14:textId="45CD0DCA" w:rsidR="00114AB2" w:rsidRDefault="00114AB2" w:rsidP="00547C2D"/>
    <w:p w14:paraId="21D4F81C" w14:textId="77C8AC86" w:rsidR="00853DCE" w:rsidRDefault="00853DCE" w:rsidP="00853DCE">
      <w:r>
        <w:t xml:space="preserve">The paper makes novel and important contributions to our </w:t>
      </w:r>
      <w:r w:rsidR="009A768F">
        <w:t>understanding</w:t>
      </w:r>
      <w:r>
        <w:t xml:space="preserve"> of how </w:t>
      </w:r>
      <w:r w:rsidR="00C769A1">
        <w:t xml:space="preserve">anomalous temperatures affect deaths from different </w:t>
      </w:r>
      <w:r w:rsidR="004F7321">
        <w:t>intentional and unintentional</w:t>
      </w:r>
      <w:r w:rsidR="004F7321" w:rsidRPr="004F061B">
        <w:t xml:space="preserve"> </w:t>
      </w:r>
      <w:r w:rsidR="00C769A1">
        <w:t>injuries</w:t>
      </w:r>
      <w:r w:rsidR="00CB7461">
        <w:t xml:space="preserve"> in the USA</w:t>
      </w:r>
      <w:r>
        <w:t xml:space="preserve">, </w:t>
      </w:r>
      <w:r w:rsidR="0063419E">
        <w:t xml:space="preserve">which are relevant for </w:t>
      </w:r>
      <w:r w:rsidR="00CB7461">
        <w:t>preventing</w:t>
      </w:r>
      <w:r w:rsidR="0063419E">
        <w:t xml:space="preserve"> injury mortality today and as</w:t>
      </w:r>
      <w:r w:rsidR="0063419E" w:rsidRPr="00C769A1">
        <w:t xml:space="preserve"> global climate </w:t>
      </w:r>
      <w:r w:rsidR="00CB7461">
        <w:t>change lead</w:t>
      </w:r>
      <w:r w:rsidR="0063419E">
        <w:t>s to more frequen</w:t>
      </w:r>
      <w:r w:rsidR="00CB7461">
        <w:t>t anomalous temperatures</w:t>
      </w:r>
      <w:r>
        <w:t xml:space="preserve">. </w:t>
      </w:r>
    </w:p>
    <w:p w14:paraId="1F4C15F6" w14:textId="77978452" w:rsidR="00EA691A" w:rsidRDefault="00853DCE" w:rsidP="00853DCE">
      <w:r>
        <w:br/>
      </w:r>
      <w:r w:rsidR="008B3E38">
        <w:t xml:space="preserve">Injuries have been a particularly under-investigated outcome in </w:t>
      </w:r>
      <w:r w:rsidR="00EA691A">
        <w:t xml:space="preserve">terms of the potential health effects of climate change, especially in terms of detailed impacts from different </w:t>
      </w:r>
      <w:r w:rsidR="004F7321">
        <w:t xml:space="preserve">intentional and unintentional </w:t>
      </w:r>
      <w:r w:rsidR="00EA691A">
        <w:t xml:space="preserve">injuries, and at different ages. </w:t>
      </w:r>
      <w:r>
        <w:t>We use</w:t>
      </w:r>
      <w:r w:rsidR="004F7321">
        <w:t>d</w:t>
      </w:r>
      <w:r>
        <w:t xml:space="preserve"> geo-coded data </w:t>
      </w:r>
      <w:r w:rsidR="003727C0">
        <w:t>on all injury deaths in the USA since 198</w:t>
      </w:r>
      <w:r w:rsidR="00CB7461">
        <w:t>0</w:t>
      </w:r>
      <w:r w:rsidR="009A768F">
        <w:t xml:space="preserve"> matched to data on temperature</w:t>
      </w:r>
      <w:r>
        <w:t xml:space="preserve"> to analyse </w:t>
      </w:r>
      <w:r w:rsidR="00EA691A">
        <w:t xml:space="preserve">how anomalous temperatures affect </w:t>
      </w:r>
      <w:r w:rsidR="003727C0">
        <w:t xml:space="preserve">deaths from five different </w:t>
      </w:r>
      <w:r w:rsidR="00FB6C06">
        <w:t>types</w:t>
      </w:r>
      <w:r w:rsidR="003727C0">
        <w:t xml:space="preserve"> of intentional and unintentional injuries, by age group and sex.</w:t>
      </w:r>
    </w:p>
    <w:p w14:paraId="41DA30FC" w14:textId="77777777" w:rsidR="00EA691A" w:rsidRDefault="00EA691A" w:rsidP="00853DCE"/>
    <w:p w14:paraId="38C03D8B" w14:textId="79D94E4C" w:rsidR="00853DCE" w:rsidRDefault="009A768F" w:rsidP="00853DCE">
      <w:r>
        <w:t xml:space="preserve">The findings show how rising temperatures </w:t>
      </w:r>
      <w:r w:rsidR="00FB6C06">
        <w:t>may</w:t>
      </w:r>
      <w:r>
        <w:t xml:space="preserve"> affect an important </w:t>
      </w:r>
      <w:r w:rsidR="00E26AB5">
        <w:t xml:space="preserve">and understudied </w:t>
      </w:r>
      <w:r>
        <w:t>cause of death</w:t>
      </w:r>
      <w:r w:rsidR="00E26AB5">
        <w:t xml:space="preserve">, especially in young adults, and inform </w:t>
      </w:r>
      <w:r w:rsidR="00CB7461">
        <w:t>community</w:t>
      </w:r>
      <w:r w:rsidR="00853DCE">
        <w:t xml:space="preserve"> and health system interventions </w:t>
      </w:r>
      <w:r>
        <w:t>to</w:t>
      </w:r>
      <w:r w:rsidR="00853DCE">
        <w:t xml:space="preserve"> reduce </w:t>
      </w:r>
      <w:r w:rsidR="00FB6C06">
        <w:t>such</w:t>
      </w:r>
      <w:r w:rsidR="003727C0">
        <w:t xml:space="preserve"> impacts</w:t>
      </w:r>
      <w:r w:rsidR="00853DCE">
        <w:t>. Therefore, the paper will be of interest to</w:t>
      </w:r>
      <w:r w:rsidR="00CB7461">
        <w:t xml:space="preserve"> physicians,</w:t>
      </w:r>
      <w:r w:rsidR="00853DCE">
        <w:t xml:space="preserve"> </w:t>
      </w:r>
      <w:r w:rsidR="004F7321">
        <w:t>researchers</w:t>
      </w:r>
      <w:r w:rsidR="00853DCE">
        <w:t xml:space="preserve"> and policy makers in a range of disciplines with interest in </w:t>
      </w:r>
      <w:r w:rsidR="00CB7461">
        <w:t>injuries and in</w:t>
      </w:r>
      <w:r w:rsidR="004F7321">
        <w:t xml:space="preserve"> health consequences of climate change</w:t>
      </w:r>
      <w:r w:rsidR="00853DCE">
        <w:t xml:space="preserve">.  </w:t>
      </w:r>
    </w:p>
    <w:p w14:paraId="7E210320" w14:textId="546467D1" w:rsidR="00853DCE" w:rsidRDefault="00853DCE" w:rsidP="00547C2D"/>
    <w:p w14:paraId="730E77EB" w14:textId="70D98BAA" w:rsidR="001E5439" w:rsidRDefault="004F7321" w:rsidP="001E5439">
      <w:r>
        <w:t xml:space="preserve">The paper is </w:t>
      </w:r>
      <w:r w:rsidR="00F86530">
        <w:t>about 2,900</w:t>
      </w:r>
      <w:r>
        <w:t xml:space="preserve"> words</w:t>
      </w:r>
      <w:r w:rsidR="006D705E" w:rsidRPr="000B6A7C">
        <w:t xml:space="preserve"> and has </w:t>
      </w:r>
      <w:r w:rsidR="00382887">
        <w:t>five</w:t>
      </w:r>
      <w:r w:rsidR="006D705E" w:rsidRPr="000B6A7C">
        <w:t xml:space="preserve"> figures</w:t>
      </w:r>
      <w:r w:rsidR="00344200">
        <w:t xml:space="preserve">, with additional details presented in </w:t>
      </w:r>
      <w:r w:rsidR="00F86530">
        <w:t>a supplementary appendix</w:t>
      </w:r>
      <w:r w:rsidR="006D705E" w:rsidRPr="000B6A7C">
        <w:t>.</w:t>
      </w:r>
      <w:r w:rsidR="001E5439" w:rsidRPr="000B6A7C">
        <w:t xml:space="preserve"> </w:t>
      </w:r>
      <w:r w:rsidR="004C25CF" w:rsidRPr="00C63E4E">
        <w:t>We would of course be happy to take guidance from the Editors to adjust the manuscript length and organisation as needed.</w:t>
      </w:r>
    </w:p>
    <w:p w14:paraId="207DEBC0" w14:textId="7566899E" w:rsidR="004F7321" w:rsidRDefault="004F7321" w:rsidP="001E5439"/>
    <w:p w14:paraId="73B80238" w14:textId="4019E984" w:rsidR="004F7321" w:rsidRDefault="004F7321" w:rsidP="004F7321">
      <w:pPr>
        <w:tabs>
          <w:tab w:val="left" w:pos="6120"/>
        </w:tabs>
      </w:pPr>
      <w:r>
        <w:lastRenderedPageBreak/>
        <w:t xml:space="preserve">This manuscript has not been previously published and is not under review in any other journal. All authors have contributed to the paper, have approved its submission, and take responsibility for its contents. </w:t>
      </w:r>
    </w:p>
    <w:p w14:paraId="753A20DE" w14:textId="77777777" w:rsidR="004F7321" w:rsidRDefault="004F7321" w:rsidP="004F7321">
      <w:pPr>
        <w:tabs>
          <w:tab w:val="left" w:pos="6120"/>
        </w:tabs>
      </w:pPr>
    </w:p>
    <w:p w14:paraId="520BCEAC" w14:textId="77777777" w:rsidR="004F7321" w:rsidRDefault="004F7321" w:rsidP="004F7321">
      <w:r>
        <w:t>The following people are qualified to assess its contents and their implications, and are independent of this work:</w:t>
      </w:r>
    </w:p>
    <w:p w14:paraId="0D1B64CA" w14:textId="77777777" w:rsidR="001E5439" w:rsidRDefault="001E5439" w:rsidP="001E5439"/>
    <w:p w14:paraId="417412D7" w14:textId="77777777" w:rsidR="00CC47A9" w:rsidRPr="002165A7" w:rsidRDefault="00CC47A9" w:rsidP="00CC47A9">
      <w:r w:rsidRPr="002165A7">
        <w:t>1) Professor Patrick Kinney (environmental health; climate change health effects)</w:t>
      </w:r>
    </w:p>
    <w:p w14:paraId="1D03A3D0" w14:textId="0922E3EC" w:rsidR="00CC47A9" w:rsidRPr="002165A7" w:rsidRDefault="00344200" w:rsidP="00CC47A9">
      <w:r>
        <w:t>Boston University</w:t>
      </w:r>
    </w:p>
    <w:p w14:paraId="2FB03702" w14:textId="62F53CF7" w:rsidR="00CC47A9" w:rsidRPr="002165A7" w:rsidRDefault="00CC47A9" w:rsidP="00CC47A9">
      <w:r w:rsidRPr="002165A7">
        <w:t xml:space="preserve">E-mail: </w:t>
      </w:r>
      <w:r w:rsidR="00344200" w:rsidRPr="00344200">
        <w:t>pkinney@bu.edu</w:t>
      </w:r>
    </w:p>
    <w:p w14:paraId="163B1667" w14:textId="72E55F6F" w:rsidR="00CC47A9" w:rsidRDefault="00CC47A9" w:rsidP="00CC47A9"/>
    <w:p w14:paraId="648B2C1E" w14:textId="48CC3FAF" w:rsidR="002F134C" w:rsidRDefault="002F134C" w:rsidP="00CC47A9">
      <w:r>
        <w:t xml:space="preserve">2) Professor Sir Andy Haines (climate </w:t>
      </w:r>
      <w:r w:rsidRPr="002165A7">
        <w:t>change health effects)</w:t>
      </w:r>
    </w:p>
    <w:p w14:paraId="5EB40326" w14:textId="045287FE" w:rsidR="002F134C" w:rsidRDefault="002F134C" w:rsidP="00CC47A9">
      <w:r>
        <w:t>London School of Hygiene &amp; Tropical Medicine</w:t>
      </w:r>
    </w:p>
    <w:p w14:paraId="6D37D724" w14:textId="57103EC0" w:rsidR="002F134C" w:rsidRDefault="002F134C" w:rsidP="00CC47A9">
      <w:r>
        <w:t xml:space="preserve">E-mail: </w:t>
      </w:r>
      <w:r w:rsidRPr="002F134C">
        <w:t>Andy.Haines@lshtm.ac.uk</w:t>
      </w:r>
    </w:p>
    <w:p w14:paraId="18FD9B97" w14:textId="6217F78E" w:rsidR="002F134C" w:rsidRDefault="002F134C" w:rsidP="00CC47A9"/>
    <w:p w14:paraId="7E677B3B" w14:textId="059E438B" w:rsidR="002F134C" w:rsidRDefault="00F86530" w:rsidP="002F134C">
      <w:r>
        <w:t>3</w:t>
      </w:r>
      <w:r w:rsidR="002F134C">
        <w:t>) Professor C Arden Pope (environmental health; statistical methods)</w:t>
      </w:r>
    </w:p>
    <w:p w14:paraId="62EF782C" w14:textId="77777777" w:rsidR="002F134C" w:rsidRDefault="002F134C" w:rsidP="002F134C">
      <w:r>
        <w:t>Brigham Young University</w:t>
      </w:r>
    </w:p>
    <w:p w14:paraId="17E22600" w14:textId="77777777" w:rsidR="002F134C" w:rsidRDefault="002F134C" w:rsidP="002F134C">
      <w:r>
        <w:t>E-mail: cap3@byu.edu</w:t>
      </w:r>
    </w:p>
    <w:p w14:paraId="59D884B2" w14:textId="77777777" w:rsidR="002F134C" w:rsidRDefault="002F134C" w:rsidP="002F134C">
      <w:pPr>
        <w:tabs>
          <w:tab w:val="left" w:pos="6120"/>
        </w:tabs>
      </w:pPr>
    </w:p>
    <w:p w14:paraId="6470773F" w14:textId="301231E3" w:rsidR="002055AF" w:rsidRDefault="00F86530" w:rsidP="00E7244F">
      <w:r>
        <w:t>4</w:t>
      </w:r>
      <w:r w:rsidR="002055AF">
        <w:t>) Professor Kavi Bhalla (injury epidemiology; injury prevention and policies)</w:t>
      </w:r>
    </w:p>
    <w:p w14:paraId="3E2AC6DE" w14:textId="0729140C" w:rsidR="002055AF" w:rsidRDefault="002055AF" w:rsidP="00E7244F">
      <w:r>
        <w:t>University of Chicago</w:t>
      </w:r>
    </w:p>
    <w:p w14:paraId="3D96C8B7" w14:textId="5A6FDA0B" w:rsidR="002055AF" w:rsidRDefault="002055AF" w:rsidP="00E7244F">
      <w:r>
        <w:t xml:space="preserve">E-mail: </w:t>
      </w:r>
      <w:r w:rsidRPr="002055AF">
        <w:t>kavibhalla@uchicago.edu</w:t>
      </w:r>
    </w:p>
    <w:p w14:paraId="7CAA76A3" w14:textId="77777777" w:rsidR="002055AF" w:rsidRDefault="002055AF" w:rsidP="00E7244F"/>
    <w:p w14:paraId="02D23A74" w14:textId="3F4D6A76" w:rsidR="00F86530" w:rsidRDefault="00F86530" w:rsidP="00F86530">
      <w:r>
        <w:t xml:space="preserve">5) Professor </w:t>
      </w:r>
      <w:r w:rsidRPr="002F134C">
        <w:t>David Hemenway</w:t>
      </w:r>
      <w:r>
        <w:t xml:space="preserve"> (injury epidemiology; injury prevention and policies)</w:t>
      </w:r>
    </w:p>
    <w:p w14:paraId="5619316E" w14:textId="77777777" w:rsidR="00F86530" w:rsidRDefault="00F86530" w:rsidP="00F86530">
      <w:r>
        <w:t>Harvard University</w:t>
      </w:r>
    </w:p>
    <w:p w14:paraId="1F8A3922" w14:textId="77777777" w:rsidR="00F86530" w:rsidRPr="002165A7" w:rsidRDefault="00F86530" w:rsidP="00F86530">
      <w:r>
        <w:t xml:space="preserve">E-mail: </w:t>
      </w:r>
      <w:r w:rsidRPr="002F134C">
        <w:t>hemenway@hsph.harvard.edu</w:t>
      </w:r>
    </w:p>
    <w:p w14:paraId="28BA0157" w14:textId="77777777" w:rsidR="00F86530" w:rsidRDefault="00F86530" w:rsidP="00E7244F"/>
    <w:p w14:paraId="675B1EBC" w14:textId="784AA83E" w:rsidR="00E7244F" w:rsidRDefault="002F134C" w:rsidP="00E7244F">
      <w:r>
        <w:t>6</w:t>
      </w:r>
      <w:r w:rsidR="00E7244F">
        <w:t>) Professor Julian Marshall (environmental health; climate change health effects)</w:t>
      </w:r>
    </w:p>
    <w:p w14:paraId="2DB7034A" w14:textId="77777777" w:rsidR="00E7244F" w:rsidRDefault="00E7244F" w:rsidP="00E7244F">
      <w:r>
        <w:t>University of Washington</w:t>
      </w:r>
    </w:p>
    <w:p w14:paraId="6106046C" w14:textId="77777777" w:rsidR="00E7244F" w:rsidRDefault="00E7244F" w:rsidP="00E7244F">
      <w:r>
        <w:t xml:space="preserve">E-mail: </w:t>
      </w:r>
      <w:r w:rsidRPr="00E94F8D">
        <w:t>jdmarsh@uw.edu</w:t>
      </w:r>
    </w:p>
    <w:p w14:paraId="75D78440" w14:textId="42274187" w:rsidR="00FC3016" w:rsidRDefault="00FC3016" w:rsidP="00E75A05">
      <w:pPr>
        <w:tabs>
          <w:tab w:val="left" w:pos="6120"/>
        </w:tabs>
      </w:pPr>
    </w:p>
    <w:p w14:paraId="0E361D24" w14:textId="004EA36A" w:rsidR="004F7321" w:rsidRDefault="002F134C" w:rsidP="004F7321">
      <w:r>
        <w:t>7</w:t>
      </w:r>
      <w:r w:rsidR="004F7321">
        <w:t>) Professor Marcia Castro (climate change health effects; statistical methods; population health and environmental health)</w:t>
      </w:r>
    </w:p>
    <w:p w14:paraId="4D089557" w14:textId="77777777" w:rsidR="004F7321" w:rsidRDefault="004F7321" w:rsidP="004F7321">
      <w:r>
        <w:t>Harvard University</w:t>
      </w:r>
    </w:p>
    <w:p w14:paraId="5D560B56" w14:textId="77777777" w:rsidR="004F7321" w:rsidRDefault="004F7321" w:rsidP="004F7321">
      <w:r>
        <w:t>E-mail: mcastro@hsph.harvard.edu</w:t>
      </w:r>
    </w:p>
    <w:p w14:paraId="48FDCF30" w14:textId="77777777" w:rsidR="004F7321" w:rsidRDefault="004F7321" w:rsidP="004F7321"/>
    <w:p w14:paraId="01E65636" w14:textId="38F27E4E" w:rsidR="00932F79" w:rsidRPr="002165A7" w:rsidRDefault="002F134C" w:rsidP="00932F79">
      <w:r>
        <w:t>8</w:t>
      </w:r>
      <w:r w:rsidR="00932F79">
        <w:t xml:space="preserve">) Professor Jonathan Wakefield </w:t>
      </w:r>
      <w:r w:rsidR="00932F79" w:rsidRPr="002165A7">
        <w:t xml:space="preserve">(spatial </w:t>
      </w:r>
      <w:r w:rsidR="00932F79">
        <w:t>and Bayesian statistics</w:t>
      </w:r>
      <w:r w:rsidR="00932F79" w:rsidRPr="002165A7">
        <w:t>)</w:t>
      </w:r>
    </w:p>
    <w:p w14:paraId="2D0E51D6" w14:textId="07C3DE33" w:rsidR="00932F79" w:rsidRDefault="00932F79" w:rsidP="00CC47A9">
      <w:r>
        <w:t>University of Washington</w:t>
      </w:r>
    </w:p>
    <w:p w14:paraId="002FF697" w14:textId="05C21DA4" w:rsidR="00932F79" w:rsidRDefault="00932F79" w:rsidP="00CC47A9">
      <w:r>
        <w:t xml:space="preserve">E-mail: </w:t>
      </w:r>
      <w:r w:rsidRPr="00932F79">
        <w:t>jonno@uw.edu</w:t>
      </w:r>
    </w:p>
    <w:p w14:paraId="36FD5E70" w14:textId="77777777" w:rsidR="00932F79" w:rsidRDefault="00932F79" w:rsidP="00CC47A9"/>
    <w:p w14:paraId="3C7B8F6E" w14:textId="30D6CD17" w:rsidR="00CC47A9" w:rsidRPr="002165A7" w:rsidRDefault="002F134C" w:rsidP="00CC47A9">
      <w:r>
        <w:t>9</w:t>
      </w:r>
      <w:r w:rsidR="00CC47A9" w:rsidRPr="002165A7">
        <w:t>) Professor Peter Diggle (spatial statistics; environmental health)</w:t>
      </w:r>
    </w:p>
    <w:p w14:paraId="6B3A4833" w14:textId="77777777" w:rsidR="00CC47A9" w:rsidRPr="002165A7" w:rsidRDefault="00CC47A9" w:rsidP="00CC47A9">
      <w:r w:rsidRPr="002165A7">
        <w:t>University of Lancaster</w:t>
      </w:r>
    </w:p>
    <w:p w14:paraId="35F0B32E" w14:textId="77777777" w:rsidR="00CC47A9" w:rsidRPr="002165A7" w:rsidRDefault="00CC47A9" w:rsidP="00CC47A9">
      <w:r w:rsidRPr="002165A7">
        <w:t>E-mail: p.diggle@lancaster.ac.uk</w:t>
      </w:r>
    </w:p>
    <w:p w14:paraId="071DA75A" w14:textId="7275DD72" w:rsidR="00CC47A9" w:rsidRDefault="00CC47A9" w:rsidP="00E75A05">
      <w:pPr>
        <w:tabs>
          <w:tab w:val="left" w:pos="6120"/>
        </w:tabs>
      </w:pPr>
    </w:p>
    <w:p w14:paraId="760A67C0" w14:textId="77777777" w:rsidR="008801A7" w:rsidRDefault="008801A7" w:rsidP="008801A7">
      <w:r>
        <w:t>We look forward to your response and would be happy to answer any questions that you may have on this paper.</w:t>
      </w:r>
    </w:p>
    <w:p w14:paraId="2996F8E4" w14:textId="77777777" w:rsidR="008801A7" w:rsidRDefault="008801A7" w:rsidP="00384766"/>
    <w:p w14:paraId="584CE495" w14:textId="4D1E9716"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1CDA365E" w14:textId="6A2DF7F1" w:rsidR="00384766" w:rsidRDefault="00384766" w:rsidP="00384766">
      <w:r w:rsidRPr="00AE5DD5">
        <w:t xml:space="preserve">Majid </w:t>
      </w:r>
      <w:r w:rsidR="00E0771D">
        <w:t>Ezzati</w:t>
      </w:r>
      <w:bookmarkStart w:id="0" w:name="_GoBack"/>
      <w:bookmarkEnd w:id="0"/>
    </w:p>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BBA3E" w14:textId="77777777" w:rsidR="00224FDE" w:rsidRDefault="00224FDE">
      <w:r>
        <w:separator/>
      </w:r>
    </w:p>
  </w:endnote>
  <w:endnote w:type="continuationSeparator" w:id="0">
    <w:p w14:paraId="1F95663E" w14:textId="77777777" w:rsidR="00224FDE" w:rsidRDefault="002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2A04A" w14:textId="2DB6E71C" w:rsidR="002C080D" w:rsidRDefault="002C080D">
    <w:pPr>
      <w:pStyle w:val="Footer"/>
      <w:jc w:val="right"/>
    </w:pPr>
    <w:r>
      <w:fldChar w:fldCharType="begin"/>
    </w:r>
    <w:r>
      <w:instrText xml:space="preserve"> PAGE   \* MERGEFORMAT </w:instrText>
    </w:r>
    <w:r>
      <w:fldChar w:fldCharType="separate"/>
    </w:r>
    <w:r w:rsidR="00F86530">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406DD" w14:textId="77777777" w:rsidR="00224FDE" w:rsidRDefault="00224FDE">
      <w:r>
        <w:separator/>
      </w:r>
    </w:p>
  </w:footnote>
  <w:footnote w:type="continuationSeparator" w:id="0">
    <w:p w14:paraId="13EE8115" w14:textId="77777777" w:rsidR="00224FDE" w:rsidRDefault="002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B9"/>
    <w:rsid w:val="00002C15"/>
    <w:rsid w:val="00003D06"/>
    <w:rsid w:val="00005519"/>
    <w:rsid w:val="00007BDA"/>
    <w:rsid w:val="00014559"/>
    <w:rsid w:val="00014645"/>
    <w:rsid w:val="00015744"/>
    <w:rsid w:val="00020AA8"/>
    <w:rsid w:val="000245A2"/>
    <w:rsid w:val="00026E5B"/>
    <w:rsid w:val="00030910"/>
    <w:rsid w:val="000338EC"/>
    <w:rsid w:val="00033917"/>
    <w:rsid w:val="00033E97"/>
    <w:rsid w:val="00034FB3"/>
    <w:rsid w:val="000353C5"/>
    <w:rsid w:val="00036E03"/>
    <w:rsid w:val="00040625"/>
    <w:rsid w:val="0004450D"/>
    <w:rsid w:val="00045021"/>
    <w:rsid w:val="00045A29"/>
    <w:rsid w:val="00054BAE"/>
    <w:rsid w:val="0005693B"/>
    <w:rsid w:val="00060C66"/>
    <w:rsid w:val="00061159"/>
    <w:rsid w:val="00061C45"/>
    <w:rsid w:val="00066BE5"/>
    <w:rsid w:val="00070D92"/>
    <w:rsid w:val="00075B22"/>
    <w:rsid w:val="0007746B"/>
    <w:rsid w:val="00080909"/>
    <w:rsid w:val="00081F72"/>
    <w:rsid w:val="00082BB1"/>
    <w:rsid w:val="000906FB"/>
    <w:rsid w:val="000A552A"/>
    <w:rsid w:val="000A5689"/>
    <w:rsid w:val="000A793A"/>
    <w:rsid w:val="000B0F12"/>
    <w:rsid w:val="000B6A7C"/>
    <w:rsid w:val="000B6F44"/>
    <w:rsid w:val="000C031E"/>
    <w:rsid w:val="000C0AFB"/>
    <w:rsid w:val="000C0CE9"/>
    <w:rsid w:val="000D5DDC"/>
    <w:rsid w:val="000D73EC"/>
    <w:rsid w:val="000E3A58"/>
    <w:rsid w:val="000F1DEB"/>
    <w:rsid w:val="000F7A5A"/>
    <w:rsid w:val="001012C0"/>
    <w:rsid w:val="00103832"/>
    <w:rsid w:val="0010434B"/>
    <w:rsid w:val="001052D1"/>
    <w:rsid w:val="001054D1"/>
    <w:rsid w:val="00105A17"/>
    <w:rsid w:val="00105B8F"/>
    <w:rsid w:val="001148C8"/>
    <w:rsid w:val="00114AB2"/>
    <w:rsid w:val="00120062"/>
    <w:rsid w:val="00121283"/>
    <w:rsid w:val="0012210D"/>
    <w:rsid w:val="00122F94"/>
    <w:rsid w:val="00123533"/>
    <w:rsid w:val="00123C21"/>
    <w:rsid w:val="0012717D"/>
    <w:rsid w:val="00131B34"/>
    <w:rsid w:val="00134ACD"/>
    <w:rsid w:val="001353E7"/>
    <w:rsid w:val="001363D5"/>
    <w:rsid w:val="00136910"/>
    <w:rsid w:val="00144015"/>
    <w:rsid w:val="00144A5B"/>
    <w:rsid w:val="00145C71"/>
    <w:rsid w:val="0014640E"/>
    <w:rsid w:val="00150F38"/>
    <w:rsid w:val="00160D71"/>
    <w:rsid w:val="00167DC9"/>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B3DD9"/>
    <w:rsid w:val="001C0C18"/>
    <w:rsid w:val="001C1095"/>
    <w:rsid w:val="001C28BC"/>
    <w:rsid w:val="001C6657"/>
    <w:rsid w:val="001C6D12"/>
    <w:rsid w:val="001D299D"/>
    <w:rsid w:val="001D36C7"/>
    <w:rsid w:val="001D4C0F"/>
    <w:rsid w:val="001D53AC"/>
    <w:rsid w:val="001D5989"/>
    <w:rsid w:val="001D7AE7"/>
    <w:rsid w:val="001E0C83"/>
    <w:rsid w:val="001E14CC"/>
    <w:rsid w:val="001E34CE"/>
    <w:rsid w:val="001E5439"/>
    <w:rsid w:val="001E79CB"/>
    <w:rsid w:val="001F02BD"/>
    <w:rsid w:val="001F11E6"/>
    <w:rsid w:val="001F3318"/>
    <w:rsid w:val="001F5685"/>
    <w:rsid w:val="00200038"/>
    <w:rsid w:val="0020209D"/>
    <w:rsid w:val="0020316E"/>
    <w:rsid w:val="00203743"/>
    <w:rsid w:val="002042A0"/>
    <w:rsid w:val="00204C07"/>
    <w:rsid w:val="002055AF"/>
    <w:rsid w:val="0020653C"/>
    <w:rsid w:val="00212144"/>
    <w:rsid w:val="00213925"/>
    <w:rsid w:val="00214B2F"/>
    <w:rsid w:val="00220771"/>
    <w:rsid w:val="00221151"/>
    <w:rsid w:val="00222F35"/>
    <w:rsid w:val="0022488F"/>
    <w:rsid w:val="00224991"/>
    <w:rsid w:val="00224FDE"/>
    <w:rsid w:val="002255E2"/>
    <w:rsid w:val="00225BBD"/>
    <w:rsid w:val="00226B73"/>
    <w:rsid w:val="002328A6"/>
    <w:rsid w:val="002353EB"/>
    <w:rsid w:val="00236C05"/>
    <w:rsid w:val="00242538"/>
    <w:rsid w:val="00242C99"/>
    <w:rsid w:val="00243287"/>
    <w:rsid w:val="0024775B"/>
    <w:rsid w:val="00250FDE"/>
    <w:rsid w:val="00253DB2"/>
    <w:rsid w:val="00254DF1"/>
    <w:rsid w:val="00255136"/>
    <w:rsid w:val="00260CBE"/>
    <w:rsid w:val="0026404D"/>
    <w:rsid w:val="002659B7"/>
    <w:rsid w:val="0026666D"/>
    <w:rsid w:val="00267319"/>
    <w:rsid w:val="00274B2E"/>
    <w:rsid w:val="00277218"/>
    <w:rsid w:val="002807AF"/>
    <w:rsid w:val="00280B9D"/>
    <w:rsid w:val="00285DB1"/>
    <w:rsid w:val="002872D9"/>
    <w:rsid w:val="00287C96"/>
    <w:rsid w:val="00287F18"/>
    <w:rsid w:val="00290B1E"/>
    <w:rsid w:val="0029103A"/>
    <w:rsid w:val="0029435C"/>
    <w:rsid w:val="00294759"/>
    <w:rsid w:val="002A16C8"/>
    <w:rsid w:val="002A194A"/>
    <w:rsid w:val="002A2176"/>
    <w:rsid w:val="002A39C4"/>
    <w:rsid w:val="002A52A1"/>
    <w:rsid w:val="002A653E"/>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E5EF2"/>
    <w:rsid w:val="002F134C"/>
    <w:rsid w:val="002F2537"/>
    <w:rsid w:val="002F6103"/>
    <w:rsid w:val="002F631E"/>
    <w:rsid w:val="00303B2A"/>
    <w:rsid w:val="00304252"/>
    <w:rsid w:val="00305DA8"/>
    <w:rsid w:val="00310D66"/>
    <w:rsid w:val="0031571B"/>
    <w:rsid w:val="003171A2"/>
    <w:rsid w:val="0032058A"/>
    <w:rsid w:val="003220C1"/>
    <w:rsid w:val="0032232C"/>
    <w:rsid w:val="003238A3"/>
    <w:rsid w:val="00323E9E"/>
    <w:rsid w:val="00326660"/>
    <w:rsid w:val="00326A3E"/>
    <w:rsid w:val="00327F2C"/>
    <w:rsid w:val="0033043E"/>
    <w:rsid w:val="00342F52"/>
    <w:rsid w:val="00344200"/>
    <w:rsid w:val="00344982"/>
    <w:rsid w:val="0034685A"/>
    <w:rsid w:val="00346BED"/>
    <w:rsid w:val="003472BB"/>
    <w:rsid w:val="00351BBD"/>
    <w:rsid w:val="00352E51"/>
    <w:rsid w:val="003570D9"/>
    <w:rsid w:val="003706A5"/>
    <w:rsid w:val="0037230C"/>
    <w:rsid w:val="003727C0"/>
    <w:rsid w:val="003740AA"/>
    <w:rsid w:val="0037539E"/>
    <w:rsid w:val="00375722"/>
    <w:rsid w:val="00376607"/>
    <w:rsid w:val="00376C1D"/>
    <w:rsid w:val="00376E9D"/>
    <w:rsid w:val="00381189"/>
    <w:rsid w:val="00382887"/>
    <w:rsid w:val="00384307"/>
    <w:rsid w:val="00384766"/>
    <w:rsid w:val="00384A4C"/>
    <w:rsid w:val="00391625"/>
    <w:rsid w:val="00393859"/>
    <w:rsid w:val="00395F9B"/>
    <w:rsid w:val="0039666D"/>
    <w:rsid w:val="0039679E"/>
    <w:rsid w:val="003972A7"/>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1A5A"/>
    <w:rsid w:val="003E25A5"/>
    <w:rsid w:val="003E291A"/>
    <w:rsid w:val="003E5E4D"/>
    <w:rsid w:val="003E6605"/>
    <w:rsid w:val="003F272D"/>
    <w:rsid w:val="003F34F4"/>
    <w:rsid w:val="003F5D14"/>
    <w:rsid w:val="004018E6"/>
    <w:rsid w:val="00402B97"/>
    <w:rsid w:val="004042F7"/>
    <w:rsid w:val="00405807"/>
    <w:rsid w:val="00406707"/>
    <w:rsid w:val="004127BD"/>
    <w:rsid w:val="004144D2"/>
    <w:rsid w:val="0041450C"/>
    <w:rsid w:val="00415826"/>
    <w:rsid w:val="004202A7"/>
    <w:rsid w:val="004222C8"/>
    <w:rsid w:val="0042339B"/>
    <w:rsid w:val="00424A6D"/>
    <w:rsid w:val="00426059"/>
    <w:rsid w:val="0042643E"/>
    <w:rsid w:val="004314DB"/>
    <w:rsid w:val="00433DF2"/>
    <w:rsid w:val="004414DF"/>
    <w:rsid w:val="00443C04"/>
    <w:rsid w:val="004448E2"/>
    <w:rsid w:val="0044541F"/>
    <w:rsid w:val="004537F6"/>
    <w:rsid w:val="00455A09"/>
    <w:rsid w:val="00460807"/>
    <w:rsid w:val="00460917"/>
    <w:rsid w:val="004710DD"/>
    <w:rsid w:val="00471341"/>
    <w:rsid w:val="004715D3"/>
    <w:rsid w:val="00472C47"/>
    <w:rsid w:val="0048089E"/>
    <w:rsid w:val="00482A01"/>
    <w:rsid w:val="004922DA"/>
    <w:rsid w:val="00492429"/>
    <w:rsid w:val="00492439"/>
    <w:rsid w:val="004930FD"/>
    <w:rsid w:val="00497E3D"/>
    <w:rsid w:val="004A3A0B"/>
    <w:rsid w:val="004B05A1"/>
    <w:rsid w:val="004B0CB2"/>
    <w:rsid w:val="004B2BF7"/>
    <w:rsid w:val="004B56BB"/>
    <w:rsid w:val="004C1C9A"/>
    <w:rsid w:val="004C1D9A"/>
    <w:rsid w:val="004C2462"/>
    <w:rsid w:val="004C25CF"/>
    <w:rsid w:val="004C3686"/>
    <w:rsid w:val="004C5116"/>
    <w:rsid w:val="004C77DD"/>
    <w:rsid w:val="004D2405"/>
    <w:rsid w:val="004D44CF"/>
    <w:rsid w:val="004D5571"/>
    <w:rsid w:val="004E1235"/>
    <w:rsid w:val="004E5404"/>
    <w:rsid w:val="004E6E73"/>
    <w:rsid w:val="004F061B"/>
    <w:rsid w:val="004F12D9"/>
    <w:rsid w:val="004F14BF"/>
    <w:rsid w:val="004F1CC9"/>
    <w:rsid w:val="004F2202"/>
    <w:rsid w:val="004F5239"/>
    <w:rsid w:val="004F7321"/>
    <w:rsid w:val="00500F00"/>
    <w:rsid w:val="005017C6"/>
    <w:rsid w:val="00502587"/>
    <w:rsid w:val="005041BC"/>
    <w:rsid w:val="00507172"/>
    <w:rsid w:val="00511ED8"/>
    <w:rsid w:val="00513C23"/>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47C2D"/>
    <w:rsid w:val="0055067C"/>
    <w:rsid w:val="00551E43"/>
    <w:rsid w:val="00552FCC"/>
    <w:rsid w:val="0055486B"/>
    <w:rsid w:val="00556F4C"/>
    <w:rsid w:val="00566307"/>
    <w:rsid w:val="00570419"/>
    <w:rsid w:val="0057198C"/>
    <w:rsid w:val="00572C3F"/>
    <w:rsid w:val="00573FB3"/>
    <w:rsid w:val="005760A5"/>
    <w:rsid w:val="00576643"/>
    <w:rsid w:val="00576DEA"/>
    <w:rsid w:val="0058210C"/>
    <w:rsid w:val="005829EA"/>
    <w:rsid w:val="00582A01"/>
    <w:rsid w:val="005831DF"/>
    <w:rsid w:val="005839E5"/>
    <w:rsid w:val="00583B2F"/>
    <w:rsid w:val="00583C90"/>
    <w:rsid w:val="00584052"/>
    <w:rsid w:val="005842B9"/>
    <w:rsid w:val="00584325"/>
    <w:rsid w:val="005902AD"/>
    <w:rsid w:val="00591DDF"/>
    <w:rsid w:val="005931B0"/>
    <w:rsid w:val="005932C2"/>
    <w:rsid w:val="00596B28"/>
    <w:rsid w:val="005A04A2"/>
    <w:rsid w:val="005A3DA6"/>
    <w:rsid w:val="005A43E8"/>
    <w:rsid w:val="005B4885"/>
    <w:rsid w:val="005B620D"/>
    <w:rsid w:val="005B686B"/>
    <w:rsid w:val="005C2745"/>
    <w:rsid w:val="005C398F"/>
    <w:rsid w:val="005C5BB5"/>
    <w:rsid w:val="005C6BD5"/>
    <w:rsid w:val="005C732E"/>
    <w:rsid w:val="005D5A85"/>
    <w:rsid w:val="005D5BA3"/>
    <w:rsid w:val="005E2085"/>
    <w:rsid w:val="005E2394"/>
    <w:rsid w:val="005E2895"/>
    <w:rsid w:val="005E48C3"/>
    <w:rsid w:val="005F793F"/>
    <w:rsid w:val="006102F5"/>
    <w:rsid w:val="00612FD7"/>
    <w:rsid w:val="006152DF"/>
    <w:rsid w:val="006207E0"/>
    <w:rsid w:val="00620D1F"/>
    <w:rsid w:val="00622BE5"/>
    <w:rsid w:val="0063053B"/>
    <w:rsid w:val="0063419E"/>
    <w:rsid w:val="00634493"/>
    <w:rsid w:val="00635605"/>
    <w:rsid w:val="00636281"/>
    <w:rsid w:val="00636885"/>
    <w:rsid w:val="00637CB3"/>
    <w:rsid w:val="00643107"/>
    <w:rsid w:val="0064406D"/>
    <w:rsid w:val="00645D7A"/>
    <w:rsid w:val="0064744C"/>
    <w:rsid w:val="006508B8"/>
    <w:rsid w:val="00651091"/>
    <w:rsid w:val="00653EBC"/>
    <w:rsid w:val="00657C96"/>
    <w:rsid w:val="0066385D"/>
    <w:rsid w:val="00664E17"/>
    <w:rsid w:val="00667A0D"/>
    <w:rsid w:val="00670A85"/>
    <w:rsid w:val="00670F0E"/>
    <w:rsid w:val="00672798"/>
    <w:rsid w:val="00684472"/>
    <w:rsid w:val="0069142B"/>
    <w:rsid w:val="00693B2E"/>
    <w:rsid w:val="00693E9C"/>
    <w:rsid w:val="006A0FBD"/>
    <w:rsid w:val="006A13E7"/>
    <w:rsid w:val="006A5D37"/>
    <w:rsid w:val="006B1FEF"/>
    <w:rsid w:val="006B29D2"/>
    <w:rsid w:val="006C08F9"/>
    <w:rsid w:val="006C23AB"/>
    <w:rsid w:val="006C2A48"/>
    <w:rsid w:val="006C3641"/>
    <w:rsid w:val="006C64DE"/>
    <w:rsid w:val="006D0577"/>
    <w:rsid w:val="006D233C"/>
    <w:rsid w:val="006D5C7B"/>
    <w:rsid w:val="006D6267"/>
    <w:rsid w:val="006D705E"/>
    <w:rsid w:val="006E04C9"/>
    <w:rsid w:val="006E5B84"/>
    <w:rsid w:val="006E73DD"/>
    <w:rsid w:val="006F0C20"/>
    <w:rsid w:val="006F2E51"/>
    <w:rsid w:val="006F3E98"/>
    <w:rsid w:val="006F4114"/>
    <w:rsid w:val="006F41B6"/>
    <w:rsid w:val="006F5FD9"/>
    <w:rsid w:val="007049EF"/>
    <w:rsid w:val="007131DE"/>
    <w:rsid w:val="00721CBB"/>
    <w:rsid w:val="00723CD9"/>
    <w:rsid w:val="00724EA4"/>
    <w:rsid w:val="00725CA4"/>
    <w:rsid w:val="00730A34"/>
    <w:rsid w:val="00731DF6"/>
    <w:rsid w:val="00737B45"/>
    <w:rsid w:val="00741D22"/>
    <w:rsid w:val="00742655"/>
    <w:rsid w:val="0074435F"/>
    <w:rsid w:val="00744FE0"/>
    <w:rsid w:val="007459E1"/>
    <w:rsid w:val="007461B1"/>
    <w:rsid w:val="00747A09"/>
    <w:rsid w:val="007524FD"/>
    <w:rsid w:val="00754FD8"/>
    <w:rsid w:val="00755D86"/>
    <w:rsid w:val="007560AD"/>
    <w:rsid w:val="007619BB"/>
    <w:rsid w:val="00762418"/>
    <w:rsid w:val="00763431"/>
    <w:rsid w:val="00763F46"/>
    <w:rsid w:val="00770405"/>
    <w:rsid w:val="00773A65"/>
    <w:rsid w:val="007745FF"/>
    <w:rsid w:val="00775DD6"/>
    <w:rsid w:val="00781A04"/>
    <w:rsid w:val="00781A9E"/>
    <w:rsid w:val="0078397B"/>
    <w:rsid w:val="00784ABC"/>
    <w:rsid w:val="0078525A"/>
    <w:rsid w:val="00785783"/>
    <w:rsid w:val="00786DAA"/>
    <w:rsid w:val="007A0ED8"/>
    <w:rsid w:val="007A2BAD"/>
    <w:rsid w:val="007A2BB5"/>
    <w:rsid w:val="007C3773"/>
    <w:rsid w:val="007C4810"/>
    <w:rsid w:val="007C50C6"/>
    <w:rsid w:val="007C63D0"/>
    <w:rsid w:val="007C718B"/>
    <w:rsid w:val="007D410F"/>
    <w:rsid w:val="007D597E"/>
    <w:rsid w:val="007D5D3B"/>
    <w:rsid w:val="007D7413"/>
    <w:rsid w:val="007D7B67"/>
    <w:rsid w:val="007E1503"/>
    <w:rsid w:val="007E2C31"/>
    <w:rsid w:val="007F1854"/>
    <w:rsid w:val="007F3F0C"/>
    <w:rsid w:val="007F6F16"/>
    <w:rsid w:val="00800A5B"/>
    <w:rsid w:val="00801395"/>
    <w:rsid w:val="00801521"/>
    <w:rsid w:val="00805517"/>
    <w:rsid w:val="00811143"/>
    <w:rsid w:val="00811A2F"/>
    <w:rsid w:val="00813EA3"/>
    <w:rsid w:val="008158E3"/>
    <w:rsid w:val="00816BB4"/>
    <w:rsid w:val="008200F9"/>
    <w:rsid w:val="00820C81"/>
    <w:rsid w:val="00823652"/>
    <w:rsid w:val="00824308"/>
    <w:rsid w:val="00825FB6"/>
    <w:rsid w:val="00827242"/>
    <w:rsid w:val="00830427"/>
    <w:rsid w:val="00832896"/>
    <w:rsid w:val="00832C99"/>
    <w:rsid w:val="0083463A"/>
    <w:rsid w:val="00834D36"/>
    <w:rsid w:val="00837286"/>
    <w:rsid w:val="008374F1"/>
    <w:rsid w:val="00841147"/>
    <w:rsid w:val="008459FA"/>
    <w:rsid w:val="00845C0E"/>
    <w:rsid w:val="008526D7"/>
    <w:rsid w:val="00853DCE"/>
    <w:rsid w:val="008544BA"/>
    <w:rsid w:val="00854906"/>
    <w:rsid w:val="00862F01"/>
    <w:rsid w:val="00863CA1"/>
    <w:rsid w:val="008641F6"/>
    <w:rsid w:val="008646E5"/>
    <w:rsid w:val="00866D90"/>
    <w:rsid w:val="00867E65"/>
    <w:rsid w:val="00871505"/>
    <w:rsid w:val="008750CA"/>
    <w:rsid w:val="0087777C"/>
    <w:rsid w:val="008801A7"/>
    <w:rsid w:val="00880419"/>
    <w:rsid w:val="00880727"/>
    <w:rsid w:val="0088602C"/>
    <w:rsid w:val="008903B0"/>
    <w:rsid w:val="008927C8"/>
    <w:rsid w:val="0089294A"/>
    <w:rsid w:val="008933D3"/>
    <w:rsid w:val="00893439"/>
    <w:rsid w:val="00894E9E"/>
    <w:rsid w:val="008965E9"/>
    <w:rsid w:val="008A0B79"/>
    <w:rsid w:val="008A3522"/>
    <w:rsid w:val="008A5B7B"/>
    <w:rsid w:val="008A62E5"/>
    <w:rsid w:val="008A6C76"/>
    <w:rsid w:val="008B3E38"/>
    <w:rsid w:val="008B602F"/>
    <w:rsid w:val="008B656D"/>
    <w:rsid w:val="008C0DF7"/>
    <w:rsid w:val="008C1799"/>
    <w:rsid w:val="008C2E1A"/>
    <w:rsid w:val="008C3CF6"/>
    <w:rsid w:val="008C4618"/>
    <w:rsid w:val="008C4AEA"/>
    <w:rsid w:val="008C7DFC"/>
    <w:rsid w:val="008D0BFC"/>
    <w:rsid w:val="008D128D"/>
    <w:rsid w:val="008D2BAD"/>
    <w:rsid w:val="008D6AB2"/>
    <w:rsid w:val="008E2041"/>
    <w:rsid w:val="008E3FE5"/>
    <w:rsid w:val="008E57AA"/>
    <w:rsid w:val="008F0910"/>
    <w:rsid w:val="008F0CDD"/>
    <w:rsid w:val="008F10F2"/>
    <w:rsid w:val="008F24A7"/>
    <w:rsid w:val="008F3960"/>
    <w:rsid w:val="008F3CAA"/>
    <w:rsid w:val="008F6E31"/>
    <w:rsid w:val="008F736F"/>
    <w:rsid w:val="00900E58"/>
    <w:rsid w:val="00900F0E"/>
    <w:rsid w:val="0090223F"/>
    <w:rsid w:val="009053F7"/>
    <w:rsid w:val="00910E46"/>
    <w:rsid w:val="009125E5"/>
    <w:rsid w:val="009125F6"/>
    <w:rsid w:val="00914704"/>
    <w:rsid w:val="00915C43"/>
    <w:rsid w:val="00923ED2"/>
    <w:rsid w:val="00924059"/>
    <w:rsid w:val="00926F41"/>
    <w:rsid w:val="00927D79"/>
    <w:rsid w:val="0093006C"/>
    <w:rsid w:val="0093183C"/>
    <w:rsid w:val="00932F79"/>
    <w:rsid w:val="00936B51"/>
    <w:rsid w:val="00937725"/>
    <w:rsid w:val="009433AD"/>
    <w:rsid w:val="00943B18"/>
    <w:rsid w:val="009464E5"/>
    <w:rsid w:val="00950AD2"/>
    <w:rsid w:val="00951AF3"/>
    <w:rsid w:val="0095378C"/>
    <w:rsid w:val="009539FA"/>
    <w:rsid w:val="009623CE"/>
    <w:rsid w:val="00962C26"/>
    <w:rsid w:val="0096324F"/>
    <w:rsid w:val="00964532"/>
    <w:rsid w:val="00967F07"/>
    <w:rsid w:val="0097134A"/>
    <w:rsid w:val="0097246D"/>
    <w:rsid w:val="00980743"/>
    <w:rsid w:val="009823DB"/>
    <w:rsid w:val="0099357E"/>
    <w:rsid w:val="009942BF"/>
    <w:rsid w:val="009963C0"/>
    <w:rsid w:val="009974B4"/>
    <w:rsid w:val="009A14F0"/>
    <w:rsid w:val="009A1924"/>
    <w:rsid w:val="009A1EF4"/>
    <w:rsid w:val="009A2DAA"/>
    <w:rsid w:val="009A32A3"/>
    <w:rsid w:val="009A768F"/>
    <w:rsid w:val="009A7744"/>
    <w:rsid w:val="009B1B83"/>
    <w:rsid w:val="009B645E"/>
    <w:rsid w:val="009C34DA"/>
    <w:rsid w:val="009C4931"/>
    <w:rsid w:val="009C6266"/>
    <w:rsid w:val="009C6F5B"/>
    <w:rsid w:val="009C7E1E"/>
    <w:rsid w:val="009D1887"/>
    <w:rsid w:val="009D4010"/>
    <w:rsid w:val="009D6B4B"/>
    <w:rsid w:val="009D7AFA"/>
    <w:rsid w:val="009E4920"/>
    <w:rsid w:val="009E4F6D"/>
    <w:rsid w:val="009F4737"/>
    <w:rsid w:val="009F6DF2"/>
    <w:rsid w:val="009F7329"/>
    <w:rsid w:val="009F745E"/>
    <w:rsid w:val="00A0025B"/>
    <w:rsid w:val="00A009D0"/>
    <w:rsid w:val="00A0604D"/>
    <w:rsid w:val="00A10FB0"/>
    <w:rsid w:val="00A12AE4"/>
    <w:rsid w:val="00A21E16"/>
    <w:rsid w:val="00A24938"/>
    <w:rsid w:val="00A3009F"/>
    <w:rsid w:val="00A303EC"/>
    <w:rsid w:val="00A320D3"/>
    <w:rsid w:val="00A32662"/>
    <w:rsid w:val="00A32D8E"/>
    <w:rsid w:val="00A35F84"/>
    <w:rsid w:val="00A37AEF"/>
    <w:rsid w:val="00A37CC5"/>
    <w:rsid w:val="00A41219"/>
    <w:rsid w:val="00A41C57"/>
    <w:rsid w:val="00A42AB9"/>
    <w:rsid w:val="00A44784"/>
    <w:rsid w:val="00A44B86"/>
    <w:rsid w:val="00A51C91"/>
    <w:rsid w:val="00A520D7"/>
    <w:rsid w:val="00A5507A"/>
    <w:rsid w:val="00A57994"/>
    <w:rsid w:val="00A57D29"/>
    <w:rsid w:val="00A724B4"/>
    <w:rsid w:val="00A75E21"/>
    <w:rsid w:val="00A83553"/>
    <w:rsid w:val="00A84724"/>
    <w:rsid w:val="00A9023B"/>
    <w:rsid w:val="00A90534"/>
    <w:rsid w:val="00A91514"/>
    <w:rsid w:val="00A917A7"/>
    <w:rsid w:val="00A95900"/>
    <w:rsid w:val="00A976E1"/>
    <w:rsid w:val="00AA06B9"/>
    <w:rsid w:val="00AA1919"/>
    <w:rsid w:val="00AA302D"/>
    <w:rsid w:val="00AB153D"/>
    <w:rsid w:val="00AC0AE1"/>
    <w:rsid w:val="00AC1820"/>
    <w:rsid w:val="00AC5388"/>
    <w:rsid w:val="00AC5617"/>
    <w:rsid w:val="00AC6EAC"/>
    <w:rsid w:val="00AD0C0C"/>
    <w:rsid w:val="00AD2F10"/>
    <w:rsid w:val="00AD4844"/>
    <w:rsid w:val="00AD4A14"/>
    <w:rsid w:val="00AD5B4A"/>
    <w:rsid w:val="00AD6C33"/>
    <w:rsid w:val="00AE0068"/>
    <w:rsid w:val="00AE2D5E"/>
    <w:rsid w:val="00AE568E"/>
    <w:rsid w:val="00AE5DD5"/>
    <w:rsid w:val="00AF028C"/>
    <w:rsid w:val="00AF0B62"/>
    <w:rsid w:val="00AF1D2A"/>
    <w:rsid w:val="00AF2ABB"/>
    <w:rsid w:val="00AF5AD5"/>
    <w:rsid w:val="00AF63CF"/>
    <w:rsid w:val="00AF6743"/>
    <w:rsid w:val="00B068E8"/>
    <w:rsid w:val="00B10668"/>
    <w:rsid w:val="00B161F5"/>
    <w:rsid w:val="00B23D79"/>
    <w:rsid w:val="00B30EA4"/>
    <w:rsid w:val="00B35814"/>
    <w:rsid w:val="00B35A8D"/>
    <w:rsid w:val="00B35C4D"/>
    <w:rsid w:val="00B37D7C"/>
    <w:rsid w:val="00B40687"/>
    <w:rsid w:val="00B411A6"/>
    <w:rsid w:val="00B50EBF"/>
    <w:rsid w:val="00B53C2B"/>
    <w:rsid w:val="00B54B1D"/>
    <w:rsid w:val="00B54FF6"/>
    <w:rsid w:val="00B576DF"/>
    <w:rsid w:val="00B611DA"/>
    <w:rsid w:val="00B62F01"/>
    <w:rsid w:val="00B64051"/>
    <w:rsid w:val="00B75100"/>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0308"/>
    <w:rsid w:val="00BC1376"/>
    <w:rsid w:val="00BC2F10"/>
    <w:rsid w:val="00BC39E9"/>
    <w:rsid w:val="00BC6230"/>
    <w:rsid w:val="00BC68E0"/>
    <w:rsid w:val="00BD35AE"/>
    <w:rsid w:val="00BD3CFF"/>
    <w:rsid w:val="00BE15A4"/>
    <w:rsid w:val="00BE18A6"/>
    <w:rsid w:val="00BE2357"/>
    <w:rsid w:val="00BE6174"/>
    <w:rsid w:val="00BE637D"/>
    <w:rsid w:val="00BE6D4D"/>
    <w:rsid w:val="00C006C1"/>
    <w:rsid w:val="00C012CE"/>
    <w:rsid w:val="00C0170D"/>
    <w:rsid w:val="00C02920"/>
    <w:rsid w:val="00C0417D"/>
    <w:rsid w:val="00C119FF"/>
    <w:rsid w:val="00C11D8F"/>
    <w:rsid w:val="00C134C7"/>
    <w:rsid w:val="00C1563D"/>
    <w:rsid w:val="00C157C7"/>
    <w:rsid w:val="00C17A52"/>
    <w:rsid w:val="00C22CC1"/>
    <w:rsid w:val="00C22EFC"/>
    <w:rsid w:val="00C23428"/>
    <w:rsid w:val="00C238F5"/>
    <w:rsid w:val="00C267EF"/>
    <w:rsid w:val="00C30806"/>
    <w:rsid w:val="00C30DE8"/>
    <w:rsid w:val="00C37F99"/>
    <w:rsid w:val="00C41997"/>
    <w:rsid w:val="00C43220"/>
    <w:rsid w:val="00C4404F"/>
    <w:rsid w:val="00C44E25"/>
    <w:rsid w:val="00C4756D"/>
    <w:rsid w:val="00C5003C"/>
    <w:rsid w:val="00C572AE"/>
    <w:rsid w:val="00C57F18"/>
    <w:rsid w:val="00C60ADE"/>
    <w:rsid w:val="00C60C14"/>
    <w:rsid w:val="00C63E4E"/>
    <w:rsid w:val="00C64623"/>
    <w:rsid w:val="00C743D0"/>
    <w:rsid w:val="00C75FC1"/>
    <w:rsid w:val="00C76619"/>
    <w:rsid w:val="00C769A1"/>
    <w:rsid w:val="00C77C60"/>
    <w:rsid w:val="00C831B7"/>
    <w:rsid w:val="00C87094"/>
    <w:rsid w:val="00C94AF7"/>
    <w:rsid w:val="00C95017"/>
    <w:rsid w:val="00C9541F"/>
    <w:rsid w:val="00CA0CFB"/>
    <w:rsid w:val="00CA34B5"/>
    <w:rsid w:val="00CA5176"/>
    <w:rsid w:val="00CA585F"/>
    <w:rsid w:val="00CA643A"/>
    <w:rsid w:val="00CA6CFA"/>
    <w:rsid w:val="00CB0579"/>
    <w:rsid w:val="00CB29EF"/>
    <w:rsid w:val="00CB5B2C"/>
    <w:rsid w:val="00CB60B7"/>
    <w:rsid w:val="00CB683B"/>
    <w:rsid w:val="00CB6CC3"/>
    <w:rsid w:val="00CB734D"/>
    <w:rsid w:val="00CB7461"/>
    <w:rsid w:val="00CC47A9"/>
    <w:rsid w:val="00CC4B4F"/>
    <w:rsid w:val="00CC5162"/>
    <w:rsid w:val="00CC6940"/>
    <w:rsid w:val="00CC744E"/>
    <w:rsid w:val="00CD16A3"/>
    <w:rsid w:val="00CD31AF"/>
    <w:rsid w:val="00CD548D"/>
    <w:rsid w:val="00CD73C3"/>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2E4E"/>
    <w:rsid w:val="00D14547"/>
    <w:rsid w:val="00D21845"/>
    <w:rsid w:val="00D23F58"/>
    <w:rsid w:val="00D26C4F"/>
    <w:rsid w:val="00D27A60"/>
    <w:rsid w:val="00D309EA"/>
    <w:rsid w:val="00D34422"/>
    <w:rsid w:val="00D41328"/>
    <w:rsid w:val="00D44E60"/>
    <w:rsid w:val="00D45BAC"/>
    <w:rsid w:val="00D507E3"/>
    <w:rsid w:val="00D522D4"/>
    <w:rsid w:val="00D52417"/>
    <w:rsid w:val="00D52554"/>
    <w:rsid w:val="00D52725"/>
    <w:rsid w:val="00D53421"/>
    <w:rsid w:val="00D554EF"/>
    <w:rsid w:val="00D61EBC"/>
    <w:rsid w:val="00D63A9B"/>
    <w:rsid w:val="00D642E9"/>
    <w:rsid w:val="00D6492D"/>
    <w:rsid w:val="00D73B3E"/>
    <w:rsid w:val="00D73C7C"/>
    <w:rsid w:val="00D74F97"/>
    <w:rsid w:val="00D832AF"/>
    <w:rsid w:val="00D8391E"/>
    <w:rsid w:val="00D83C21"/>
    <w:rsid w:val="00D84C16"/>
    <w:rsid w:val="00D87A1B"/>
    <w:rsid w:val="00D92A52"/>
    <w:rsid w:val="00D92CA2"/>
    <w:rsid w:val="00D9383C"/>
    <w:rsid w:val="00DA1B07"/>
    <w:rsid w:val="00DA38C0"/>
    <w:rsid w:val="00DA4B69"/>
    <w:rsid w:val="00DA5197"/>
    <w:rsid w:val="00DA5A58"/>
    <w:rsid w:val="00DB08A1"/>
    <w:rsid w:val="00DB505D"/>
    <w:rsid w:val="00DB5F00"/>
    <w:rsid w:val="00DB72DE"/>
    <w:rsid w:val="00DC1FC6"/>
    <w:rsid w:val="00DC4D5C"/>
    <w:rsid w:val="00DC4E65"/>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058B"/>
    <w:rsid w:val="00E01739"/>
    <w:rsid w:val="00E024E1"/>
    <w:rsid w:val="00E0771D"/>
    <w:rsid w:val="00E121AB"/>
    <w:rsid w:val="00E144A0"/>
    <w:rsid w:val="00E14EC3"/>
    <w:rsid w:val="00E16661"/>
    <w:rsid w:val="00E20F0E"/>
    <w:rsid w:val="00E2119F"/>
    <w:rsid w:val="00E22874"/>
    <w:rsid w:val="00E240FF"/>
    <w:rsid w:val="00E25E1A"/>
    <w:rsid w:val="00E262E4"/>
    <w:rsid w:val="00E266F1"/>
    <w:rsid w:val="00E26AB5"/>
    <w:rsid w:val="00E27913"/>
    <w:rsid w:val="00E27EBA"/>
    <w:rsid w:val="00E30B62"/>
    <w:rsid w:val="00E3168C"/>
    <w:rsid w:val="00E31B90"/>
    <w:rsid w:val="00E32971"/>
    <w:rsid w:val="00E33D62"/>
    <w:rsid w:val="00E34ED5"/>
    <w:rsid w:val="00E35D83"/>
    <w:rsid w:val="00E40B0C"/>
    <w:rsid w:val="00E40FCB"/>
    <w:rsid w:val="00E41A39"/>
    <w:rsid w:val="00E439AD"/>
    <w:rsid w:val="00E456EA"/>
    <w:rsid w:val="00E45728"/>
    <w:rsid w:val="00E46858"/>
    <w:rsid w:val="00E4712C"/>
    <w:rsid w:val="00E473E9"/>
    <w:rsid w:val="00E50041"/>
    <w:rsid w:val="00E57778"/>
    <w:rsid w:val="00E6051D"/>
    <w:rsid w:val="00E60A69"/>
    <w:rsid w:val="00E64ED3"/>
    <w:rsid w:val="00E6552C"/>
    <w:rsid w:val="00E6555C"/>
    <w:rsid w:val="00E671F0"/>
    <w:rsid w:val="00E7073D"/>
    <w:rsid w:val="00E71C96"/>
    <w:rsid w:val="00E7244F"/>
    <w:rsid w:val="00E732D4"/>
    <w:rsid w:val="00E75007"/>
    <w:rsid w:val="00E75A05"/>
    <w:rsid w:val="00E76BBC"/>
    <w:rsid w:val="00E76E69"/>
    <w:rsid w:val="00E80569"/>
    <w:rsid w:val="00E82E24"/>
    <w:rsid w:val="00E84E00"/>
    <w:rsid w:val="00E8513C"/>
    <w:rsid w:val="00E859E3"/>
    <w:rsid w:val="00E9287F"/>
    <w:rsid w:val="00E94E1C"/>
    <w:rsid w:val="00E9577B"/>
    <w:rsid w:val="00E972CE"/>
    <w:rsid w:val="00E97723"/>
    <w:rsid w:val="00EA3E92"/>
    <w:rsid w:val="00EA4154"/>
    <w:rsid w:val="00EA4AED"/>
    <w:rsid w:val="00EA691A"/>
    <w:rsid w:val="00EA694E"/>
    <w:rsid w:val="00EA6AE1"/>
    <w:rsid w:val="00EA7119"/>
    <w:rsid w:val="00EB2F51"/>
    <w:rsid w:val="00EB3905"/>
    <w:rsid w:val="00EB4DDD"/>
    <w:rsid w:val="00EB5B91"/>
    <w:rsid w:val="00EC0E39"/>
    <w:rsid w:val="00EC458C"/>
    <w:rsid w:val="00EC4655"/>
    <w:rsid w:val="00EC550E"/>
    <w:rsid w:val="00ED6967"/>
    <w:rsid w:val="00ED6E5E"/>
    <w:rsid w:val="00EE237F"/>
    <w:rsid w:val="00EE2E47"/>
    <w:rsid w:val="00EE4E30"/>
    <w:rsid w:val="00EF06DF"/>
    <w:rsid w:val="00EF0D9D"/>
    <w:rsid w:val="00EF1EDD"/>
    <w:rsid w:val="00EF3AA8"/>
    <w:rsid w:val="00EF53B8"/>
    <w:rsid w:val="00F00508"/>
    <w:rsid w:val="00F00D91"/>
    <w:rsid w:val="00F01E8F"/>
    <w:rsid w:val="00F02584"/>
    <w:rsid w:val="00F0371D"/>
    <w:rsid w:val="00F03988"/>
    <w:rsid w:val="00F04676"/>
    <w:rsid w:val="00F04801"/>
    <w:rsid w:val="00F04C89"/>
    <w:rsid w:val="00F05A83"/>
    <w:rsid w:val="00F05EC9"/>
    <w:rsid w:val="00F0604E"/>
    <w:rsid w:val="00F06322"/>
    <w:rsid w:val="00F06BC1"/>
    <w:rsid w:val="00F07EBC"/>
    <w:rsid w:val="00F1257C"/>
    <w:rsid w:val="00F14196"/>
    <w:rsid w:val="00F23F61"/>
    <w:rsid w:val="00F252F5"/>
    <w:rsid w:val="00F267F7"/>
    <w:rsid w:val="00F31112"/>
    <w:rsid w:val="00F3307A"/>
    <w:rsid w:val="00F361C7"/>
    <w:rsid w:val="00F36E84"/>
    <w:rsid w:val="00F3787E"/>
    <w:rsid w:val="00F4249A"/>
    <w:rsid w:val="00F424EE"/>
    <w:rsid w:val="00F44F47"/>
    <w:rsid w:val="00F46225"/>
    <w:rsid w:val="00F467EB"/>
    <w:rsid w:val="00F50F74"/>
    <w:rsid w:val="00F52062"/>
    <w:rsid w:val="00F5210B"/>
    <w:rsid w:val="00F53EEA"/>
    <w:rsid w:val="00F56FA4"/>
    <w:rsid w:val="00F606BF"/>
    <w:rsid w:val="00F636E9"/>
    <w:rsid w:val="00F64E22"/>
    <w:rsid w:val="00F66779"/>
    <w:rsid w:val="00F71071"/>
    <w:rsid w:val="00F77317"/>
    <w:rsid w:val="00F77BF5"/>
    <w:rsid w:val="00F83418"/>
    <w:rsid w:val="00F83BE6"/>
    <w:rsid w:val="00F84ACF"/>
    <w:rsid w:val="00F86530"/>
    <w:rsid w:val="00F87DB0"/>
    <w:rsid w:val="00F9112B"/>
    <w:rsid w:val="00F92BD1"/>
    <w:rsid w:val="00F96C4E"/>
    <w:rsid w:val="00FA1646"/>
    <w:rsid w:val="00FA2FEB"/>
    <w:rsid w:val="00FA5BFF"/>
    <w:rsid w:val="00FA71BB"/>
    <w:rsid w:val="00FB5B1C"/>
    <w:rsid w:val="00FB6C06"/>
    <w:rsid w:val="00FC09AC"/>
    <w:rsid w:val="00FC3016"/>
    <w:rsid w:val="00FC30DC"/>
    <w:rsid w:val="00FC6B24"/>
    <w:rsid w:val="00FD42CF"/>
    <w:rsid w:val="00FE4B1F"/>
    <w:rsid w:val="00FE4CE4"/>
    <w:rsid w:val="00FF0C88"/>
    <w:rsid w:val="00FF7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75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1</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3900</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subject/>
  <dc:creator>pen30</dc:creator>
  <cp:keywords/>
  <dc:description/>
  <cp:lastModifiedBy>Robbie Parks</cp:lastModifiedBy>
  <cp:revision>3</cp:revision>
  <cp:lastPrinted>2014-06-19T16:49:00Z</cp:lastPrinted>
  <dcterms:created xsi:type="dcterms:W3CDTF">2019-05-15T14:11:00Z</dcterms:created>
  <dcterms:modified xsi:type="dcterms:W3CDTF">2019-05-15T14:12:00Z</dcterms:modified>
</cp:coreProperties>
</file>